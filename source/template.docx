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91BE2" w14:textId="0651887F" w:rsidR="000725F9" w:rsidRPr="00BD6CED" w:rsidRDefault="009837D8" w:rsidP="00DD1958">
      <w:pPr>
        <w:tabs>
          <w:tab w:val="left" w:pos="4820"/>
        </w:tabs>
        <w:spacing w:line="276" w:lineRule="auto"/>
        <w:jc w:val="both"/>
        <w:rPr>
          <w:rFonts w:ascii="Arial" w:hAnsi="Arial" w:cs="Arial"/>
          <w:sz w:val="21"/>
          <w:szCs w:val="21"/>
        </w:rPr>
      </w:pPr>
      <w:r>
        <w:rPr>
          <w:rFonts w:ascii="Arial" w:hAnsi="Arial" w:cs="Arial"/>
          <w:sz w:val="21"/>
          <w:szCs w:val="21"/>
        </w:rPr>
        <w:t xml:space="preserve">Sherbrooke, le {{DATE_LETTRE}}</w:t>
      </w:r>
    </w:p>
    <w:p w14:paraId="4F9F6A3E" w14:textId="77777777" w:rsidR="000725F9" w:rsidRPr="00BD6CED" w:rsidRDefault="000725F9" w:rsidP="00DD1958">
      <w:pPr>
        <w:spacing w:line="276" w:lineRule="auto"/>
        <w:jc w:val="both"/>
        <w:rPr>
          <w:rFonts w:ascii="Arial" w:hAnsi="Arial" w:cs="Arial"/>
          <w:sz w:val="21"/>
          <w:szCs w:val="21"/>
        </w:rPr>
      </w:pPr>
    </w:p>
    <w:p w14:paraId="31BBAEC2" w14:textId="77777777" w:rsidR="000725F9" w:rsidRPr="00BD6CED" w:rsidRDefault="000725F9" w:rsidP="00DD1958">
      <w:pPr>
        <w:spacing w:line="276" w:lineRule="auto"/>
        <w:jc w:val="both"/>
        <w:rPr>
          <w:rFonts w:ascii="Arial" w:hAnsi="Arial" w:cs="Arial"/>
          <w:sz w:val="21"/>
          <w:szCs w:val="21"/>
        </w:rPr>
      </w:pPr>
    </w:p>
    <w:p w14:paraId="2C52C538" w14:textId="17331D50" w:rsidR="00F91802" w:rsidRPr="00BD6CED" w:rsidRDefault="00F91802" w:rsidP="00DD1958">
      <w:pPr>
        <w:spacing w:line="276" w:lineRule="auto"/>
        <w:jc w:val="both"/>
        <w:rPr>
          <w:rFonts w:ascii="Arial" w:hAnsi="Arial" w:cs="Arial"/>
          <w:sz w:val="21"/>
          <w:szCs w:val="21"/>
        </w:rPr>
      </w:pPr>
      <w:r>
        <w:rPr>
          <w:rFonts w:ascii="Arial" w:hAnsi="Arial" w:cs="Arial"/>
          <w:sz w:val="21"/>
          <w:szCs w:val="21"/>
        </w:rPr>
        <w:t xml:space="preserve">{{DEST1}}</w:t>
      </w:r>
    </w:p>
    <!--IF:DEST2-->
    <w:p w14:paraId="2C52C538" w14:textId="17331D50" w:rsidR="00F91802" w:rsidRPr="00BD6CED" w:rsidRDefault="00F91802" w:rsidP="00DD1958">
      <w:pPr>
        <w:spacing w:line="276" w:lineRule="auto"/>
        <w:jc w:val="both"/>
        <w:rPr>
          <w:rFonts w:ascii="Arial" w:hAnsi="Arial" w:cs="Arial"/>
          <w:sz w:val="21"/>
          <w:szCs w:val="21"/>
        </w:rPr>
      </w:pPr>
      <w:r>
        <w:rPr>
          <w:rFonts w:ascii="Arial" w:hAnsi="Arial" w:cs="Arial"/>
          <w:sz w:val="21"/>
          <w:szCs w:val="21"/>
        </w:rPr>
        <w:t xml:space="preserve">{{DEST2}}</w:t>
      </w:r>
    </w:p>
    <!--ENDIF:DEST2-->
    <w:p w14:paraId="7E64BDCC" w14:textId="4B1029C8" w:rsidR="00F91802" w:rsidRPr="00BD6CED" w:rsidRDefault="005620F8" w:rsidP="00DD1958">
      <w:pPr>
        <w:spacing w:line="276" w:lineRule="auto"/>
        <w:ind w:left="-360" w:firstLine="360"/>
        <w:jc w:val="both"/>
        <w:rPr>
          <w:rFonts w:ascii="Arial" w:hAnsi="Arial" w:cs="Arial"/>
          <w:sz w:val="21"/>
          <w:szCs w:val="21"/>
        </w:rPr>
      </w:pPr>
      <w:r>
        <w:rPr>
          <w:rFonts w:ascii="Arial" w:hAnsi="Arial" w:cs="Arial"/>
          <w:sz w:val="21"/>
          <w:szCs w:val="21"/>
        </w:rPr>
        <w:t xml:space="preserve">{{ADRESSE}}</w:t>
      </w:r>
    </w:p>
    <w:p w14:paraId="79D22DBF" w14:textId="4EC88C4B" w:rsidR="00F91802" w:rsidRPr="00BD6CED" w:rsidRDefault="005620F8" w:rsidP="00DD1958">
      <w:pPr>
        <w:spacing w:line="276" w:lineRule="auto"/>
        <w:ind w:left="-360" w:firstLine="360"/>
        <w:jc w:val="both"/>
        <w:rPr>
          <w:rFonts w:ascii="Arial" w:hAnsi="Arial" w:cs="Arial"/>
          <w:sz w:val="21"/>
          <w:szCs w:val="21"/>
        </w:rPr>
      </w:pPr>
      <w:r>
        <w:rPr>
          <w:rFonts w:ascii="Arial" w:hAnsi="Arial" w:cs="Arial"/>
          <w:sz w:val="21"/>
          <w:szCs w:val="21"/>
        </w:rPr>
        <w:t xml:space="preserve">{{VILLE}} ({{PROVINCE}})  {{CP}}</w:t>
      </w:r>
    </w:p>
    <w:p w14:paraId="4B90B3F9" w14:textId="5FE3E2AC" w:rsidR="0096781A" w:rsidRPr="00BD6CED" w:rsidRDefault="0096781A" w:rsidP="00DD1958">
      <w:pPr>
        <w:spacing w:line="276" w:lineRule="auto"/>
        <w:jc w:val="both"/>
        <w:rPr>
          <w:rFonts w:ascii="Arial" w:hAnsi="Arial" w:cs="Arial"/>
          <w:sz w:val="21"/>
          <w:szCs w:val="21"/>
        </w:rPr>
      </w:pPr>
    </w:p>
    <w:p w14:paraId="09554215" w14:textId="77777777" w:rsidR="0096781A" w:rsidRPr="00BD6CED" w:rsidRDefault="0096781A" w:rsidP="00DD1958">
      <w:pPr>
        <w:spacing w:line="276" w:lineRule="auto"/>
        <w:jc w:val="both"/>
        <w:rPr>
          <w:rFonts w:ascii="Arial" w:hAnsi="Arial" w:cs="Arial"/>
          <w:sz w:val="21"/>
          <w:szCs w:val="21"/>
        </w:rPr>
      </w:pPr>
    </w:p>
    <w:p w14:paraId="26D4E550" w14:textId="03A4C9E9" w:rsidR="0027493E" w:rsidRPr="00BD6CED" w:rsidRDefault="0027493E" w:rsidP="00DD1958">
      <w:pPr>
        <w:tabs>
          <w:tab w:val="left" w:pos="851"/>
        </w:tabs>
        <w:spacing w:line="276" w:lineRule="auto"/>
        <w:jc w:val="both"/>
        <w:rPr>
          <w:rFonts w:ascii="Arial" w:hAnsi="Arial" w:cs="Arial"/>
          <w:b/>
          <w:sz w:val="21"/>
          <w:szCs w:val="21"/>
        </w:rPr>
      </w:pPr>
      <w:r w:rsidRPr="00BD6CED">
        <w:rPr>
          <w:rFonts w:ascii="Arial" w:hAnsi="Arial" w:cs="Arial"/>
          <w:b/>
          <w:sz w:val="21"/>
          <w:szCs w:val="21"/>
        </w:rPr>
        <w:t>Objet :</w:t>
      </w:r>
      <w:r w:rsidRPr="00BD6CED">
        <w:rPr>
          <w:rFonts w:ascii="Arial" w:hAnsi="Arial" w:cs="Arial"/>
          <w:b/>
          <w:sz w:val="21"/>
          <w:szCs w:val="21"/>
        </w:rPr>
        <w:tab/>
      </w:r>
      <w:r w:rsidR="000725F9" w:rsidRPr="00BD6CED">
        <w:rPr>
          <w:rFonts w:ascii="Arial" w:hAnsi="Arial" w:cs="Arial"/>
          <w:b/>
          <w:sz w:val="21"/>
          <w:szCs w:val="21"/>
          <w:u w:val="single"/>
        </w:rPr>
        <w:t xml:space="preserve">Expertise </w:t>
      </w:r>
      <w:r w:rsidRPr="00BD6CED">
        <w:rPr>
          <w:rFonts w:ascii="Arial" w:hAnsi="Arial" w:cs="Arial"/>
          <w:b/>
          <w:sz w:val="21"/>
          <w:szCs w:val="21"/>
          <w:u w:val="single"/>
        </w:rPr>
        <w:t xml:space="preserve">sur </w:t>
      </w:r>
      <w:r w:rsidR="00C55727" w:rsidRPr="00BD6CED">
        <w:rPr>
          <w:rFonts w:ascii="Arial" w:hAnsi="Arial" w:cs="Arial"/>
          <w:b/>
          <w:sz w:val="21"/>
          <w:szCs w:val="21"/>
          <w:u w:val="single"/>
        </w:rPr>
        <w:t>une installation septique</w:t>
      </w:r>
      <w:r w:rsidRPr="00BD6CED">
        <w:rPr>
          <w:rFonts w:ascii="Arial" w:hAnsi="Arial" w:cs="Arial"/>
          <w:b/>
          <w:sz w:val="21"/>
          <w:szCs w:val="21"/>
          <w:u w:val="single"/>
        </w:rPr>
        <w:t xml:space="preserve"> existant</w:t>
      </w:r>
      <w:r w:rsidR="00C55727" w:rsidRPr="00BD6CED">
        <w:rPr>
          <w:rFonts w:ascii="Arial" w:hAnsi="Arial" w:cs="Arial"/>
          <w:b/>
          <w:sz w:val="21"/>
          <w:szCs w:val="21"/>
          <w:u w:val="single"/>
        </w:rPr>
        <w:t>e</w:t>
      </w:r>
    </w:p>
    <w:p w14:paraId="7774632E" w14:textId="172FB87C" w:rsidR="00B97FAD" w:rsidRPr="00BD6CED" w:rsidRDefault="00B97FAD" w:rsidP="00DD1958">
      <w:pPr>
        <w:tabs>
          <w:tab w:val="left" w:pos="851"/>
        </w:tabs>
        <w:spacing w:line="276" w:lineRule="auto"/>
        <w:ind w:left="-360" w:firstLine="360"/>
        <w:jc w:val="both"/>
        <w:rPr>
          <w:rFonts w:ascii="Arial" w:hAnsi="Arial" w:cs="Arial"/>
          <w:sz w:val="21"/>
          <w:szCs w:val="21"/>
        </w:rPr>
      </w:pPr>
      <w:r>
        <w:rPr>
          <w:rFonts w:ascii="Arial" w:hAnsi="Arial" w:cs="Arial"/>
          <w:sz w:val="21"/>
          <w:szCs w:val="21"/>
        </w:rPr>
        <w:tab/>
      </w:r>
      <w:r>
        <w:rPr>
          <w:rFonts w:ascii="Arial" w:hAnsi="Arial" w:cs="Arial"/>
          <w:sz w:val="21"/>
          <w:szCs w:val="21"/>
        </w:rPr>
        <w:t xml:space="preserve">{{ADRESSE_TRAVAUX}}, {{VILLE_TRAVAUX}} (Qc)</w:t>
      </w:r>
    </w:p>
    <w:p w14:paraId="5EDC4139" w14:textId="6F0C7F83" w:rsidR="00FD4D01" w:rsidRPr="00BD6CED" w:rsidRDefault="00FD4D01" w:rsidP="00DD1958">
      <w:pPr>
        <w:tabs>
          <w:tab w:val="left" w:pos="851"/>
        </w:tabs>
        <w:spacing w:line="276" w:lineRule="auto"/>
        <w:ind w:left="-360" w:firstLine="360"/>
        <w:jc w:val="both"/>
        <w:rPr>
          <w:rFonts w:ascii="Arial" w:hAnsi="Arial" w:cs="Arial"/>
          <w:sz w:val="21"/>
          <w:szCs w:val="21"/>
        </w:rPr>
      </w:pPr>
      <w:r>
        <w:rPr>
          <w:rFonts w:ascii="Arial" w:hAnsi="Arial" w:cs="Arial"/>
          <w:sz w:val="21"/>
          <w:szCs w:val="21"/>
        </w:rPr>
        <w:tab/>
      </w:r>
      <w:r>
        <w:rPr>
          <w:rFonts w:ascii="Arial" w:hAnsi="Arial" w:cs="Arial"/>
          <w:sz w:val="21"/>
          <w:szCs w:val="21"/>
        </w:rPr>
        <w:t xml:space="preserve">Lot : {{LOT}} du Cadastre du Québec</w:t>
      </w:r>
    </w:p>
    <w:p w14:paraId="470DD266" w14:textId="6B6DE4C5" w:rsidR="00B97FAD" w:rsidRPr="00DD1958" w:rsidRDefault="00B97FAD" w:rsidP="00DD1958">
      <w:pPr>
        <w:tabs>
          <w:tab w:val="left" w:pos="851"/>
        </w:tabs>
        <w:spacing w:line="276" w:lineRule="auto"/>
        <w:jc w:val="both"/>
        <w:rPr>
          <w:rFonts w:ascii="Arial" w:hAnsi="Arial" w:cs="Arial"/>
          <w:sz w:val="21"/>
          <w:szCs w:val="21"/>
        </w:rPr>
      </w:pPr>
      <w:r>
        <w:rPr>
          <w:rFonts w:ascii="Arial" w:hAnsi="Arial" w:cs="Arial"/>
          <w:sz w:val="21"/>
          <w:szCs w:val="21"/>
        </w:rPr>
        <w:tab/>
      </w:r>
      <w:r>
        <w:rPr>
          <w:rFonts w:ascii="Arial" w:hAnsi="Arial" w:cs="Arial"/>
          <w:sz w:val="21"/>
          <w:szCs w:val="21"/>
        </w:rPr>
        <w:t xml:space="preserve">N/réf. : {{NREF}}</w:t>
      </w:r>
    </w:p>
    <w:p w14:paraId="1859DCD6" w14:textId="77777777" w:rsidR="00BD6CED" w:rsidRPr="00DD1958" w:rsidRDefault="00BD6CED" w:rsidP="00DD1958">
      <w:pPr>
        <w:pStyle w:val="NormalWeb"/>
        <w:spacing w:line="276" w:lineRule="auto"/>
        <w:jc w:val="both"/>
        <w:rPr>
          <w:rFonts w:ascii="Arial" w:hAnsi="Arial" w:cs="Arial"/>
          <w:sz w:val="21"/>
          <w:szCs w:val="21"/>
        </w:rPr>
      </w:pPr>
    </w:p>
    <w:p w14:paraId="27FA1D97" w14:textId="368B075E"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 xml:space="preserve">La présente fait suite aux travaux d’expertise réalisés </w:t>
      </w:r>
      <w:r w:rsidRPr="00DD1958">
        <w:rPr>
          <w:rFonts w:ascii="Arial" w:hAnsi="Arial" w:cs="Arial"/>
          <w:sz w:val="21"/>
          <w:szCs w:val="21"/>
        </w:rPr>
        <w:t>{{DATES_EXPERTISE}} par {{TECHNICIEN}}</w:t>
      </w:r>
      <w:r w:rsidRPr="00DD1958">
        <w:rPr>
          <w:rFonts w:ascii="Arial" w:hAnsi="Arial" w:cs="Arial"/>
          <w:sz w:val="21"/>
          <w:szCs w:val="21"/>
        </w:rPr>
        <w:t xml:space="preserve">, technicien chez </w:t>
      </w:r>
      <w:proofErr w:type="spellStart"/>
      <w:r w:rsidRPr="00DD1958">
        <w:rPr>
          <w:rFonts w:ascii="Arial" w:hAnsi="Arial" w:cs="Arial"/>
          <w:sz w:val="21"/>
          <w:szCs w:val="21"/>
        </w:rPr>
        <w:t>Ingénotech</w:t>
      </w:r>
      <w:proofErr w:type="spellEnd"/>
      <w:r w:rsidRPr="00DD1958">
        <w:rPr>
          <w:rFonts w:ascii="Arial" w:hAnsi="Arial" w:cs="Arial"/>
          <w:sz w:val="21"/>
          <w:szCs w:val="21"/>
        </w:rPr>
        <w:t>, relativement à l’évaluation environnementale de l’installation septique desservant la propriété mentionnée en objet. Cette démarche visait à documenter l’état de fonctionnement de l’installation ainsi qu’à vérifier sa conformité apparente aux exigences applicables.</w:t>
      </w:r>
    </w:p>
    <w:p w14:paraId="414DDF48"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La présente lettre résume les observations effectuées sur le terrain ainsi que les constats découlant de notre évaluation.</w:t>
      </w:r>
    </w:p>
    <w:p w14:paraId="16F0D6C6" w14:textId="2B1AA661"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 xml:space="preserve">Selon les informations qui nous ont été fournies et les constatations réalisées dans le cadre de notre mandat d’expertise, l’installation septique actuellement en place aurait été conçue pour desservir une résidence comprenant </w:t>
      </w:r>
      <w:r w:rsidRPr="00DD1958">
        <w:rPr>
          <w:rFonts w:ascii="Arial" w:hAnsi="Arial" w:cs="Arial"/>
          <w:sz w:val="21"/>
          <w:szCs w:val="21"/>
        </w:rPr>
        <w:t>{{CHAMBRES}}</w:t>
      </w:r>
      <w:r w:rsidRPr="00DD1958">
        <w:rPr>
          <w:rFonts w:ascii="Arial" w:hAnsi="Arial" w:cs="Arial"/>
          <w:sz w:val="21"/>
          <w:szCs w:val="21"/>
        </w:rPr>
        <w:t xml:space="preserve"> à coucher. Celle-ci se compose d’une fosse septique </w:t>
      </w:r>
      <w:r w:rsidRPr="00DD1958">
        <w:rPr>
          <w:rFonts w:ascii="Arial" w:hAnsi="Arial" w:cs="Arial"/>
          <w:sz w:val="21"/>
          <w:szCs w:val="21"/>
        </w:rPr>
        <w:t>{{FOSSE_MAT}}</w:t>
      </w:r>
      <w:r w:rsidRPr="00DD1958">
        <w:rPr>
          <w:rFonts w:ascii="Arial" w:hAnsi="Arial" w:cs="Arial"/>
          <w:sz w:val="21"/>
          <w:szCs w:val="21"/>
        </w:rPr>
        <w:t xml:space="preserve"> présentant une capacité potentielle </w:t>
      </w:r>
      <w:r w:rsidRPr="00DD1958">
        <w:rPr>
          <w:rFonts w:ascii="Arial" w:hAnsi="Arial" w:cs="Arial"/>
          <w:sz w:val="21"/>
          <w:szCs w:val="21"/>
        </w:rPr>
        <w:t>{{CAPACITE}}</w:t>
      </w:r>
      <w:r w:rsidRPr="00DD1958">
        <w:rPr>
          <w:rFonts w:ascii="Arial" w:hAnsi="Arial" w:cs="Arial"/>
          <w:sz w:val="21"/>
          <w:szCs w:val="21"/>
        </w:rPr>
        <w:t xml:space="preserve"> ainsi que d’un élément épurateur de type </w:t>
      </w:r>
      <w:r w:rsidRPr="00DD1958">
        <w:rPr>
          <w:rFonts w:ascii="Arial" w:hAnsi="Arial" w:cs="Arial"/>
          <w:sz w:val="21"/>
          <w:szCs w:val="21"/>
        </w:rPr>
        <w:t>{{EPURATEUR}}.</w:t>
      </w:r>
      <w:r w:rsidR="00E2701B">
        <w:rPr>
          <w:rFonts w:ascii="Arial" w:hAnsi="Arial" w:cs="Arial"/>
          <w:sz w:val="21"/>
          <w:szCs w:val="21"/>
        </w:rPr>
        <w:t xml:space="preserve"> L’année de construction de l’installation est </w:t>
      </w:r>
      <w:proofErr w:type="gramStart"/>
      <w:r w:rsidR="00E2701B" w:rsidRPr="00E2701B">
        <w:rPr>
          <w:rFonts w:ascii="Arial" w:hAnsi="Arial" w:cs="Arial"/>
          <w:sz w:val="21"/>
          <w:szCs w:val="21"/>
        </w:rPr>
        <w:t>{{ANNEE}}</w:t>
      </w:r>
      <w:proofErr w:type="gramEnd"/>
      <w:r w:rsidR="00E2701B" w:rsidRPr="00E2701B">
        <w:rPr>
          <w:rFonts w:ascii="Arial" w:hAnsi="Arial" w:cs="Arial"/>
          <w:sz w:val="21"/>
          <w:szCs w:val="21"/>
        </w:rPr>
        <w:t/>
      </w:r>
    </w:p>
    <w:p w14:paraId="306C1B89" w14:textId="77777777" w:rsidR="00430EFD"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Les composantes observées concordent généralement avec les renseignements qui nous ont été transmis.</w:t>
      </w:r>
    </w:p>
    <!--IF:PLOMB_BON-->
    <w:p w14:paraId="60251443" w14:textId="77777777" w:rsidR="00430EFD"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Les vérifications effectuées dans le cadre de notre mandat ont permis de confirmer que l’ensemble des eaux usées domestiques de la résidence, incluant les eaux ménagères et les eaux provenant des cabinets d’aisance, est acheminé vers la fosse septique. Les composantes observées témoignent d’une ségrégation conforme à la configuration apparente du système.</w:t>
      </w:r>
    </w:p>
    <!--ENDIF:PLOMB_BON-->
    <!--IF:PLOMB_MAUV-->
    <w:p w14:paraId="5AA92D3B" w14:textId="77777777" w:rsidR="00EB4C20" w:rsidRDefault="00EB4C20" w:rsidP="00DD1958">
      <w:pPr>
        <w:pStyle w:val="NormalWeb"/>
        <w:spacing w:line="276" w:lineRule="auto"/>
        <w:jc w:val="both"/>
        <w:rPr>
          <w:rFonts w:ascii="Arial" w:hAnsi="Arial" w:cs="Arial"/>
          <w:sz w:val="21"/>
          <w:szCs w:val="21"/>
        </w:rPr>
      </w:pPr>
      <w:r w:rsidRPr="00DD1958">
        <w:rPr>
          <w:rFonts w:ascii="Arial" w:hAnsi="Arial" w:cs="Arial"/>
          <w:sz w:val="21"/>
          <w:szCs w:val="21"/>
        </w:rPr>
        <w:t>Les vérifications effectuées dans le cadre de notre mandat ont permis de constater que le raccordement de la plomberie ne respecte pas la ségrégation initialement prévue pour l'installation. Les observations réalisées sur le terrain démontrent que les eaux ménagères et les eaux provenant des cabinets d'aisance ne sont pas dirigées vers les composantes qui leur sont respectivement destinées, ce qui constitue une configuration non conforme à celle normalement observée pour ce type de système.</w:t>
      </w:r>
    </w:p>
    <!--ENDIF:PLOMB_MAUV-->
    <!--IF:NIV_BON-->
    <w:p w14:paraId="6E668688" w14:textId="77777777" w:rsidR="00684F85" w:rsidRDefault="00684F85" w:rsidP="00DD1958">
      <w:pPr>
        <w:pStyle w:val="NormalWeb"/>
        <w:spacing w:line="276" w:lineRule="auto"/>
        <w:jc w:val="both"/>
        <w:rPr>
          <w:rFonts w:ascii="Arial" w:hAnsi="Arial" w:cs="Arial"/>
          <w:sz w:val="21"/>
          <w:szCs w:val="21"/>
        </w:rPr>
      </w:pPr>
      <w:r w:rsidRPr="00DD1958">
        <w:rPr>
          <w:rFonts w:ascii="Arial" w:hAnsi="Arial" w:cs="Arial"/>
          <w:sz w:val="21"/>
          <w:szCs w:val="21"/>
        </w:rPr>
        <w:t>Lors de notre intervention, le niveau d’eau observé à l’intérieur de la fosse septique se situait à une hauteur normale, correspondant au radier de la conduite de sortie. Cette condition indique que les eaux usées prétraitées semblent s’évacuer adéquatement vers l’élément épurateur. Aucun indice de refoulement, d’engorgement ou de restriction à l’écoulement n’a été observé au moment de notre inspection.</w:t>
      </w:r>
    </w:p>
    <!--ENDIF:NIV_BON-->
    <!--IF:NIV_MAUV-->
    <w:p w14:paraId="5AED9E35" w14:textId="77777777" w:rsidR="004B72A7" w:rsidRPr="00DD1958" w:rsidRDefault="004B72A7" w:rsidP="00DD1958">
      <w:pPr>
        <w:pStyle w:val="NormalWeb"/>
        <w:spacing w:line="276" w:lineRule="auto"/>
        <w:jc w:val="both"/>
        <w:rPr>
          <w:rFonts w:ascii="Arial" w:hAnsi="Arial" w:cs="Arial"/>
          <w:sz w:val="21"/>
          <w:szCs w:val="21"/>
        </w:rPr>
      </w:pPr>
      <w:r w:rsidRPr="00DD1958">
        <w:rPr>
          <w:rFonts w:ascii="Arial" w:hAnsi="Arial" w:cs="Arial"/>
          <w:sz w:val="21"/>
          <w:szCs w:val="21"/>
        </w:rPr>
        <w:t>Lors de notre intervention, le niveau d’eau observé à l’intérieur de la fosse septique était supérieur au niveau normalement attendu, soit au-dessus du radier de la conduite de sortie. Cette observation laisse présumer une évacuation inadéquate ou restreinte des eaux usées prétraitées vers l’élément épurateur. Bien que la cause exacte n’ait pu être déterminée dans le cadre du présent mandat, cette condition constitue un indice de dysfonctionnement potentiel du système de traitement.</w:t>
      </w:r>
    </w:p>
    <!--ENDIF:NIV_MAUV-->
    <w:p w14:paraId="23B82062"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Afin d’évaluer le fonctionnement et la conformité environnementale apparente de l’installation septique, les vérifications suivantes ont été réalisées :</w:t>
      </w:r>
    </w:p>
    <!--IF:FLUO_FAIT-->
    <w:p w14:paraId="69BF059F"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 xml:space="preserve">• </w:t>
      </w:r>
      <w:r w:rsidRPr="00DD1958">
        <w:rPr>
          <w:rStyle w:val="lev"/>
          <w:rFonts w:ascii="Arial" w:hAnsi="Arial" w:cs="Arial"/>
          <w:sz w:val="21"/>
          <w:szCs w:val="21"/>
        </w:rPr>
        <w:t>Essai à la fluorescéine</w:t>
      </w:r>
      <w:r w:rsidRPr="00DD1958">
        <w:rPr>
          <w:rFonts w:ascii="Arial" w:hAnsi="Arial" w:cs="Arial"/>
          <w:sz w:val="21"/>
          <w:szCs w:val="21"/>
        </w:rPr>
        <w:t xml:space="preserve"> : un colorant traceur a été introduit directement dans la fosse septique. Un apport d’eau claire a ensuite été ajouté afin de simuler les conditions normales d’utilisation de l’installation et de vérifier le cheminement des effluents.</w:t>
      </w:r>
    </w:p>
    <!--ENDIF:FLUO_FAIT-->
    <!--IF:SAT_FAIT-->
    <w:p w14:paraId="6047A38A" w14:textId="5FD9FE46"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 xml:space="preserve">• </w:t>
      </w:r>
      <w:r w:rsidRPr="00DD1958">
        <w:rPr>
          <w:rStyle w:val="lev"/>
          <w:rFonts w:ascii="Arial" w:hAnsi="Arial" w:cs="Arial"/>
          <w:sz w:val="21"/>
          <w:szCs w:val="21"/>
        </w:rPr>
        <w:t>Essai de saturation</w:t>
      </w:r>
      <w:r w:rsidRPr="00DD1958">
        <w:rPr>
          <w:rFonts w:ascii="Arial" w:hAnsi="Arial" w:cs="Arial"/>
          <w:sz w:val="21"/>
          <w:szCs w:val="21"/>
        </w:rPr>
        <w:t xml:space="preserve"> : plusieurs sondages à la tarière ont été effectués dans le secteur présumé de l’élément épurateur afin de vérifier l’état des sols et de rechercher la présence de matériaux filtrants. </w:t>
      </w:r>
    </w:p>
    <!--ENDIF:SAT_FAIT-->
    <!--IF:FUM_FAIT-->
    <w:p w14:paraId="3759CBDC"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lastRenderedPageBreak/>
        <w:t xml:space="preserve">• </w:t>
      </w:r>
      <w:r w:rsidRPr="00DD1958">
        <w:rPr>
          <w:rStyle w:val="lev"/>
          <w:rFonts w:ascii="Arial" w:hAnsi="Arial" w:cs="Arial"/>
          <w:sz w:val="21"/>
          <w:szCs w:val="21"/>
        </w:rPr>
        <w:t>Essai au fumigène</w:t>
      </w:r>
      <w:r w:rsidRPr="00DD1958">
        <w:rPr>
          <w:rFonts w:ascii="Arial" w:hAnsi="Arial" w:cs="Arial"/>
          <w:sz w:val="21"/>
          <w:szCs w:val="21"/>
        </w:rPr>
        <w:t xml:space="preserve"> : un dispositif d’injection de fumée a été installé à l’extrémité de la fosse septique. De la fumée a été injectée à débit constant afin de détecter toute résurgence en surface ou toute fuite potentielle dans le secteur d’infiltration.</w:t>
      </w:r>
    </w:p>
    <!--ENDIF:FUM_FAIT-->
    <!--IF:ESSAIS_BONS-->
    <w:p w14:paraId="0AEE91E3" w14:textId="1CBEDBA1"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Les résultats obtenus lors de ces essais se sont révélés négatifs. Aucune trace de colorant ni aucune résurgence de fumée n’ont été observées à la surface du sol, au pourtour des ouvrages investigués ou dans leur environnement immédiat.</w:t>
      </w:r>
    </w:p>
    <w:p w14:paraId="7D5F7892" w14:textId="29E782C6" w:rsidR="00430EFD"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Par ailleurs, les sondages réalisés dans le secteur présumé de l’élément épurateur n’ont révélé aucun indice de saturation des sols. Les observations effectuées lors de notre expertise laissent présumer que l’élément épurateur était fonctionnel au moment de notre intervention.</w:t>
      </w:r>
      <w:r w:rsidR="00AA0A3B" w:rsidRPr="00DD1958">
        <w:rPr>
          <w:rFonts w:ascii="Arial" w:hAnsi="Arial" w:cs="Arial"/>
          <w:sz w:val="21"/>
          <w:szCs w:val="21"/>
        </w:rPr>
        <w:t xml:space="preserve"> </w:t>
      </w:r>
    </w:p>
    <!--ENDIF:ESSAIS_BONS-->
    <!--IF:FLUO_MAUV-->
    <w:p w14:paraId="47B19840" w14:textId="113040BA" w:rsidR="003E7CD8" w:rsidRDefault="003E7CD8" w:rsidP="00DD1958">
      <w:pPr>
        <w:pStyle w:val="NormalWeb"/>
        <w:spacing w:line="276" w:lineRule="auto"/>
        <w:jc w:val="both"/>
        <w:rPr>
          <w:rFonts w:ascii="Arial" w:hAnsi="Arial" w:cs="Arial"/>
          <w:sz w:val="21"/>
          <w:szCs w:val="21"/>
        </w:rPr>
      </w:pPr>
      <w:r w:rsidRPr="00DD1958">
        <w:rPr>
          <w:rFonts w:ascii="Arial" w:hAnsi="Arial" w:cs="Arial"/>
          <w:sz w:val="21"/>
          <w:szCs w:val="21"/>
          <w:lang w:val="fr-FR"/>
        </w:rPr>
        <w:t>L</w:t>
      </w:r>
      <w:r w:rsidRPr="00DD1958">
        <w:rPr>
          <w:rFonts w:ascii="Arial" w:hAnsi="Arial" w:cs="Arial"/>
          <w:sz w:val="21"/>
          <w:szCs w:val="21"/>
        </w:rPr>
        <w:t>es résultats obtenus lors de l’essai à la fluorescéine se sont révélés positifs. Des traces de colorant ont été observées dans l’environnement à l’extérieur de l’ouvrage de traitement, indiquant une migration des effluents hors du secteur normalement destiné à leur traitement. Cette observation soulève des préoccupations quant au fonctionnement de l’installation septique et à son efficacité à assurer le traitement adéquat des eaux usées.</w:t>
      </w:r>
    </w:p>
    <!--ENDIF:FLUO_MAUV-->
    <!--IF:FUM_MAUV-->
    <w:p w14:paraId="2260DCB3" w14:textId="3D70B716" w:rsidR="003E7CD8" w:rsidRDefault="004D6230" w:rsidP="00DD1958">
      <w:pPr>
        <w:pStyle w:val="NormalWeb"/>
        <w:spacing w:line="276" w:lineRule="auto"/>
        <w:jc w:val="both"/>
        <w:rPr>
          <w:rFonts w:ascii="Arial" w:hAnsi="Arial" w:cs="Arial"/>
          <w:sz w:val="21"/>
          <w:szCs w:val="21"/>
        </w:rPr>
      </w:pPr>
      <w:r w:rsidRPr="00DD1958">
        <w:rPr>
          <w:rFonts w:ascii="Arial" w:hAnsi="Arial" w:cs="Arial"/>
          <w:sz w:val="21"/>
          <w:szCs w:val="21"/>
        </w:rPr>
        <w:t>Les résultats de l’essai au fumigène se sont révélés inadéquats. La présence de fumée observée à l’extérieur de l’ouvrage de traitement, notamment dans le secteur du fossé/de l’exutoire, confirme l’existence d’une communication entre l’installation septique et l’environnement. Cette situation est incompatible avec le fonctionnement normal attendu d’un élément épurateur et constitue un indice sérieux de dysfonctionnement du système.</w:t>
      </w:r>
    </w:p>
    <!--ENDIF:FUM_MAUV-->
    <!--IF:SAT_MAUV-->
    <w:p w14:paraId="44F788EB" w14:textId="0C8B544D" w:rsidR="00A001DE" w:rsidRPr="00DD1958" w:rsidRDefault="00BB3328" w:rsidP="00DD1958">
      <w:pPr>
        <w:pStyle w:val="NormalWeb"/>
        <w:spacing w:line="276" w:lineRule="auto"/>
        <w:jc w:val="both"/>
        <w:rPr>
          <w:rFonts w:ascii="Arial" w:hAnsi="Arial" w:cs="Arial"/>
          <w:sz w:val="21"/>
          <w:szCs w:val="21"/>
        </w:rPr>
      </w:pPr>
      <w:r w:rsidRPr="00DD1958">
        <w:rPr>
          <w:rFonts w:ascii="Arial" w:hAnsi="Arial" w:cs="Arial"/>
          <w:sz w:val="21"/>
          <w:szCs w:val="21"/>
        </w:rPr>
        <w:t>Les résultats du test de saturation se sont révélés inadéquats. Les sondages réalisés dans le secteur de l’élément épurateur ont démontré la présence de sols saturés et de conditions incompatibles avec le fonctionnement normal de l’ouvrage de traitement. Ces observations indiquent que la capacité d’infiltration du système est compromise et constituent un indice clair de dysfonctionnement de l’installation septique.</w:t>
      </w:r>
    </w:p>
    <!--ENDIF:SAT_MAUV-->
    <!--IF:DIST_BON-->
    <w:p w14:paraId="52A16157" w14:textId="6E151039"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lastRenderedPageBreak/>
        <w:t xml:space="preserve">Les composantes de l’installation septique observées sur le terrain, soit la fosse septique et l’élément épurateur, respectent les normes minimales de localisation prescrites au </w:t>
      </w:r>
      <w:r w:rsidRPr="00DD1958">
        <w:rPr>
          <w:rStyle w:val="Accentuation"/>
          <w:rFonts w:ascii="Arial" w:hAnsi="Arial" w:cs="Arial"/>
          <w:sz w:val="21"/>
          <w:szCs w:val="21"/>
        </w:rPr>
        <w:t>Règlement sur l’évacuation et le traitement des eaux usées des résidences isolées</w:t>
      </w:r>
      <w:r w:rsidRPr="00DD1958">
        <w:rPr>
          <w:rFonts w:ascii="Arial" w:hAnsi="Arial" w:cs="Arial"/>
          <w:sz w:val="21"/>
          <w:szCs w:val="21"/>
        </w:rPr>
        <w:t xml:space="preserve"> (RLRQ, c. Q-2, r. 22).</w:t>
      </w:r>
    </w:p>
    <!--ENDIF:DIST_BON-->
    <!--IF:DIST_MAUV-->
    <w:p w14:paraId="2F5925C1" w14:textId="77777777" w:rsidR="00C55C63" w:rsidRPr="00DD1958" w:rsidRDefault="00C55C63" w:rsidP="00DD1958">
      <w:pPr>
        <w:pStyle w:val="NormalWeb"/>
        <w:spacing w:line="276" w:lineRule="auto"/>
        <w:jc w:val="both"/>
        <w:rPr>
          <w:rFonts w:ascii="Arial" w:hAnsi="Arial" w:cs="Arial"/>
          <w:sz w:val="21"/>
          <w:szCs w:val="21"/>
        </w:rPr>
      </w:pPr>
      <w:r w:rsidRPr="00DD1958">
        <w:rPr>
          <w:rFonts w:ascii="Arial" w:hAnsi="Arial" w:cs="Arial"/>
          <w:sz w:val="21"/>
          <w:szCs w:val="21"/>
        </w:rPr>
        <w:t xml:space="preserve">Les vérifications réalisées dans le cadre de notre expertise ont démontré que la fosse septique et/ou l’élément épurateur ne respectent pas les distances minimales de dégagement prescrites au </w:t>
      </w:r>
      <w:r w:rsidRPr="00DD1958">
        <w:rPr>
          <w:rStyle w:val="Accentuation"/>
          <w:rFonts w:ascii="Arial" w:hAnsi="Arial" w:cs="Arial"/>
          <w:sz w:val="21"/>
          <w:szCs w:val="21"/>
        </w:rPr>
        <w:t>Règlement sur l’évacuation et le traitement des eaux usées des résidences isolées</w:t>
      </w:r>
      <w:r w:rsidRPr="00DD1958">
        <w:rPr>
          <w:rFonts w:ascii="Arial" w:hAnsi="Arial" w:cs="Arial"/>
          <w:sz w:val="21"/>
          <w:szCs w:val="21"/>
        </w:rPr>
        <w:t xml:space="preserve"> (RLRQ, c. Q-2, r. 22). Bien qu'aucun indice de contamination n'ait été observé lors de notre intervention, cette situation constitue une non-conformité réglementaire et est susceptible d'accroître le risque de contamination des eaux souterraines ou des ouvrages de captage situés à proximité.</w:t>
      </w:r>
    </w:p>
    <!--ENDIF:DIST_MAUV-->
    <w:p w14:paraId="650460E4" w14:textId="77777777" w:rsidR="00C55C63" w:rsidRPr="00DD1958" w:rsidRDefault="00C55C63" w:rsidP="00DD1958">
      <w:pPr>
        <w:pStyle w:val="NormalWeb"/>
        <w:spacing w:line="276" w:lineRule="auto"/>
        <w:jc w:val="both"/>
        <w:rPr>
          <w:rFonts w:ascii="Arial" w:hAnsi="Arial" w:cs="Arial"/>
          <w:sz w:val="21"/>
          <w:szCs w:val="21"/>
          <w:lang w:val="fr-CA"/>
        </w:rPr>
      </w:pPr>
    </w:p>
    <!--IF:CONC_POS-->
    <w:p w14:paraId="482CE7FF" w14:textId="4953933D" w:rsidR="00902C07" w:rsidRPr="00DD1958" w:rsidRDefault="00263AB1" w:rsidP="00DD1958">
      <w:pPr>
        <w:pStyle w:val="NormalWeb"/>
        <w:spacing w:line="276" w:lineRule="auto"/>
        <w:jc w:val="both"/>
        <w:rPr>
          <w:rFonts w:ascii="Arial" w:hAnsi="Arial" w:cs="Arial"/>
          <w:b/>
          <w:bCs/>
          <w:sz w:val="21"/>
          <w:szCs w:val="21"/>
          <w:u w:val="single"/>
        </w:rPr>
      </w:pPr>
      <w:r w:rsidRPr="00DD1958">
        <w:rPr>
          <w:rFonts w:ascii="Arial" w:hAnsi="Arial" w:cs="Arial"/>
          <w:b/>
          <w:bCs/>
          <w:sz w:val="21"/>
          <w:szCs w:val="21"/>
          <w:u w:val="single"/>
        </w:rPr>
        <w:t>Conclusion</w:t>
      </w:r>
      <w:r w:rsidR="00AA460C" w:rsidRPr="00DD1958">
        <w:rPr>
          <w:rFonts w:ascii="Arial" w:hAnsi="Arial" w:cs="Arial"/>
          <w:b/>
          <w:bCs/>
          <w:sz w:val="21"/>
          <w:szCs w:val="21"/>
          <w:u w:val="single"/>
        </w:rPr>
        <w:t xml:space="preserve"/>
      </w:r>
    </w:p>
    <w:p w14:paraId="2EA3916F" w14:textId="47955D66"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Selon les observations réalisées sur le terrain, les essais à la fluorescéine, les essais au fumigène, les vérifications de la ségrégation des eaux usées ainsi que les sondages effectués dans le secteur de l’élément épurateur, aucun indice ne permet de conclure à un rejet direct d’eaux usées dans l’environnement ni à une défaillance apparente du système de traitement.</w:t>
      </w:r>
    </w:p>
    <w:p w14:paraId="540F1921"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L’inspection a notamment permis de confirmer que l’ensemble des eaux usées domestiques de la résidence est acheminé vers la fosse septique. Le niveau d’eau observé dans celle-ci était conforme aux conditions normales de fonctionnement, correspondant au radier de la conduite de sortie. De plus, aucune résurgence de colorant, aucune fuite de fumée et aucun signe de saturation des sols n’ont été observés lors de notre intervention.</w:t>
      </w:r>
    </w:p>
    <!--IF:DIST_BON2-->
    <w:p w14:paraId="7D13F3F1" w14:textId="0FDF5C71" w:rsidR="00990442" w:rsidRPr="00DD1958" w:rsidRDefault="00430EFD" w:rsidP="00DD1958">
      <w:pPr>
        <w:pStyle w:val="NormalWeb"/>
        <w:spacing w:line="276" w:lineRule="auto"/>
        <w:jc w:val="both"/>
        <w:rPr>
          <w:rStyle w:val="lev"/>
          <w:rFonts w:ascii="Arial" w:hAnsi="Arial" w:cs="Arial"/>
          <w:b w:val="0"/>
          <w:bCs w:val="0"/>
          <w:sz w:val="21"/>
          <w:szCs w:val="21"/>
        </w:rPr>
      </w:pPr>
      <w:r w:rsidRPr="00DD1958">
        <w:rPr>
          <w:rFonts w:ascii="Arial" w:hAnsi="Arial" w:cs="Arial"/>
          <w:sz w:val="21"/>
          <w:szCs w:val="21"/>
        </w:rPr>
        <w:t xml:space="preserve">Par ailleurs, la localisation de la fosse septique et de l’élément épurateur respecte les normes minimales de dégagement prévues au </w:t>
      </w:r>
      <w:r w:rsidRPr="00DD1958">
        <w:rPr>
          <w:rStyle w:val="Accentuation"/>
          <w:rFonts w:ascii="Arial" w:hAnsi="Arial" w:cs="Arial"/>
          <w:sz w:val="21"/>
          <w:szCs w:val="21"/>
        </w:rPr>
        <w:t>Règlement sur l’évacuation et le traitement des eaux usées des résidences isolées</w:t>
      </w:r>
      <w:r w:rsidRPr="00DD1958">
        <w:rPr>
          <w:rFonts w:ascii="Arial" w:hAnsi="Arial" w:cs="Arial"/>
          <w:sz w:val="21"/>
          <w:szCs w:val="21"/>
        </w:rPr>
        <w:t xml:space="preserve"> (RLRQ, c. Q-2, r. 22).</w:t>
      </w:r>
    </w:p>
    <!--ENDIF:DIST_BON2-->
    <w:p w14:paraId="60995C3F" w14:textId="6A092D18" w:rsidR="00430EFD" w:rsidRPr="00DD1958" w:rsidRDefault="00430EFD" w:rsidP="00DD1958">
      <w:pPr>
        <w:pStyle w:val="NormalWeb"/>
        <w:spacing w:line="276" w:lineRule="auto"/>
        <w:jc w:val="both"/>
        <w:rPr>
          <w:rFonts w:ascii="Arial" w:hAnsi="Arial" w:cs="Arial"/>
          <w:b/>
          <w:bCs/>
          <w:sz w:val="21"/>
          <w:szCs w:val="21"/>
        </w:rPr>
      </w:pPr>
      <w:r w:rsidRPr="00DD1958">
        <w:rPr>
          <w:rStyle w:val="lev"/>
          <w:rFonts w:ascii="Arial" w:hAnsi="Arial" w:cs="Arial"/>
          <w:b w:val="0"/>
          <w:bCs w:val="0"/>
          <w:sz w:val="21"/>
          <w:szCs w:val="21"/>
        </w:rPr>
        <w:t>Considérant les observations effectuées et les résultats obtenus dans le cadre de notre mandat d’expertise, nous sommes d’avis que l’installation septique était fonctionnelle au moment de notre intervention et qu’elle ne constituait pas une source apparente de contamination de l’environnement. En conséquence, l’installation peut être considérée comme fonctionnelle et non polluante selon les observations, mesures et essais réalisés dans le cadre du présent mandat.</w:t>
      </w:r>
    </w:p>
    <w:p w14:paraId="7674CE07"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Toutefois, cette conclusion repose exclusivement sur les conditions observées au moment de notre expertise et ne constitue pas une garantie de performance future du système, dont le comportement peut évoluer dans le temps en fonction de son état, de son entretien, de son utilisation ainsi que des conditions environnementales.</w:t>
      </w:r>
    </w:p>
    <w:p w14:paraId="60ECF7A6" w14:textId="77777777" w:rsidR="00DD1958" w:rsidRPr="00DD1958" w:rsidRDefault="00DD1958" w:rsidP="00DD1958">
      <w:pPr>
        <w:pStyle w:val="NormalWeb"/>
        <w:spacing w:line="276" w:lineRule="auto"/>
        <w:jc w:val="both"/>
        <w:rPr>
          <w:rFonts w:ascii="Arial" w:hAnsi="Arial" w:cs="Arial"/>
          <w:sz w:val="21"/>
          <w:szCs w:val="21"/>
        </w:rPr>
      </w:pPr>
      <w:r w:rsidRPr="00DD1958">
        <w:rPr>
          <w:rFonts w:ascii="Arial" w:hAnsi="Arial" w:cs="Arial"/>
          <w:sz w:val="21"/>
          <w:szCs w:val="21"/>
        </w:rPr>
        <w:lastRenderedPageBreak/>
        <w:t>Nous espérons le tout conforme à vos attentes et demeurons disponibles pour tout renseignement complémentaire.</w:t>
      </w:r>
    </w:p>
    <w:p w14:paraId="5A3C9355" w14:textId="7DE577FD" w:rsidR="00DD1958" w:rsidRPr="00DD1958" w:rsidRDefault="00DD1958" w:rsidP="00DD1958">
      <w:pPr>
        <w:pStyle w:val="NormalWeb"/>
        <w:spacing w:line="276" w:lineRule="auto"/>
        <w:jc w:val="both"/>
        <w:rPr>
          <w:rFonts w:ascii="Arial" w:hAnsi="Arial" w:cs="Arial"/>
          <w:sz w:val="21"/>
          <w:szCs w:val="21"/>
        </w:rPr>
      </w:pPr>
      <w:r w:rsidRPr="00DD1958">
        <w:rPr>
          <w:rFonts w:ascii="Arial" w:hAnsi="Arial" w:cs="Arial"/>
          <w:sz w:val="21"/>
          <w:szCs w:val="21"/>
        </w:rPr>
        <w:t>Veuillez agréer nos salutations distinguées.</w:t>
      </w:r>
    </w:p>
    <!--ENDIF:CONC_POS-->
    <!--IF:CONC_NEG-->
    <w:p w14:paraId="482CE7FF" w14:textId="4953933D" w:rsidR="00902C07" w:rsidRPr="00DD1958" w:rsidRDefault="00263AB1" w:rsidP="00DD1958">
      <w:pPr>
        <w:pStyle w:val="NormalWeb"/>
        <w:spacing w:line="276" w:lineRule="auto"/>
        <w:jc w:val="both"/>
        <w:rPr>
          <w:rFonts w:ascii="Arial" w:hAnsi="Arial" w:cs="Arial"/>
          <w:b/>
          <w:bCs/>
          <w:sz w:val="21"/>
          <w:szCs w:val="21"/>
          <w:u w:val="single"/>
        </w:rPr>
      </w:pPr>
      <w:r w:rsidRPr="00DD1958">
        <w:rPr>
          <w:rFonts w:ascii="Arial" w:hAnsi="Arial" w:cs="Arial"/>
          <w:b/>
          <w:bCs/>
          <w:sz w:val="21"/>
          <w:szCs w:val="21"/>
          <w:u w:val="single"/>
        </w:rPr>
        <w:t>Conclusion</w:t>
      </w:r>
      <w:r w:rsidR="00AA460C" w:rsidRPr="00DD1958">
        <w:rPr>
          <w:rFonts w:ascii="Arial" w:hAnsi="Arial" w:cs="Arial"/>
          <w:b/>
          <w:bCs/>
          <w:sz w:val="21"/>
          <w:szCs w:val="21"/>
          <w:u w:val="single"/>
        </w:rPr>
        <w:t xml:space="preserve"/>
      </w:r>
    </w:p>
    <w:p w14:paraId="33F9B6B6" w14:textId="5548C9A2" w:rsidR="00AA460C" w:rsidRPr="00DD1958" w:rsidRDefault="00AA460C" w:rsidP="00DD1958">
      <w:pPr>
        <w:pStyle w:val="NormalWeb"/>
        <w:spacing w:line="276" w:lineRule="auto"/>
        <w:jc w:val="both"/>
        <w:rPr>
          <w:rFonts w:ascii="Arial" w:hAnsi="Arial" w:cs="Arial"/>
          <w:sz w:val="21"/>
          <w:szCs w:val="21"/>
        </w:rPr>
      </w:pPr>
      <w:r w:rsidRPr="00DD1958">
        <w:rPr>
          <w:rFonts w:ascii="Arial" w:hAnsi="Arial" w:cs="Arial"/>
          <w:sz w:val="21"/>
          <w:szCs w:val="21"/>
        </w:rPr>
        <w:t>Selon les observations réalisées sur le terrain, les essais à la fluorescéine, les essais au fumigène, les vérifications de la ségrégation des eaux usées ainsi que les sondages effectués dans le secteur de l’élément épurateur ont mis en évidence certaines anomalies susceptibles de compromettre le fonctionnement adéquat du système de traitement.</w:t>
      </w:r>
    </w:p>
    <w:p w14:paraId="0DE32AC7" w14:textId="77777777" w:rsidR="00AA460C" w:rsidRPr="00DD1958" w:rsidRDefault="00AA460C" w:rsidP="00DD1958">
      <w:pPr>
        <w:pStyle w:val="NormalWeb"/>
        <w:spacing w:line="276" w:lineRule="auto"/>
        <w:jc w:val="both"/>
        <w:rPr>
          <w:rFonts w:ascii="Arial" w:hAnsi="Arial" w:cs="Arial"/>
          <w:sz w:val="21"/>
          <w:szCs w:val="21"/>
        </w:rPr>
      </w:pPr>
      <w:r w:rsidRPr="00DD1958">
        <w:rPr>
          <w:rFonts w:ascii="Arial" w:hAnsi="Arial" w:cs="Arial"/>
          <w:sz w:val="21"/>
          <w:szCs w:val="21"/>
        </w:rPr>
        <w:t>L’inspection a notamment permis de constater que l’installation présente des indices de dysfonctionnement. Les observations effectuées lors de notre intervention ont révélé que les conditions normalement associées à une installation septique fonctionnelle n’étaient pas toutes réunies. Les résultats des essais réalisés démontrent que les eaux usées ne semblent pas être traitées ou évacuées conformément à ce qui est attendu d’une installation en bon état de fonctionnement.</w:t>
      </w:r>
    </w:p>
    <w:p w14:paraId="5EECD2C8" w14:textId="77777777" w:rsidR="00AA460C" w:rsidRPr="00DD1958" w:rsidRDefault="00AA460C" w:rsidP="00DD1958">
      <w:pPr>
        <w:pStyle w:val="NormalWeb"/>
        <w:spacing w:line="276" w:lineRule="auto"/>
        <w:jc w:val="both"/>
        <w:rPr>
          <w:rFonts w:ascii="Arial" w:hAnsi="Arial" w:cs="Arial"/>
          <w:sz w:val="21"/>
          <w:szCs w:val="21"/>
        </w:rPr>
      </w:pPr>
      <w:r w:rsidRPr="00DD1958">
        <w:rPr>
          <w:rFonts w:ascii="Arial" w:hAnsi="Arial" w:cs="Arial"/>
          <w:sz w:val="21"/>
          <w:szCs w:val="21"/>
        </w:rPr>
        <w:t>Par ailleurs, les anomalies observées lors de notre expertise soulèvent des préoccupations quant à la capacité de l’installation à assurer un traitement adéquat des eaux usées domestiques et à prévenir leur migration vers l’environnement.</w:t>
      </w:r>
    </w:p>
    <w:p w14:paraId="3E5F2F3A" w14:textId="77777777" w:rsidR="00AA460C" w:rsidRPr="00DD1958" w:rsidRDefault="00AA460C" w:rsidP="00DD1958">
      <w:pPr>
        <w:pStyle w:val="NormalWeb"/>
        <w:spacing w:line="276" w:lineRule="auto"/>
        <w:jc w:val="both"/>
        <w:rPr>
          <w:rFonts w:ascii="Arial" w:hAnsi="Arial" w:cs="Arial"/>
          <w:b/>
          <w:bCs/>
          <w:sz w:val="21"/>
          <w:szCs w:val="21"/>
        </w:rPr>
      </w:pPr>
      <w:r w:rsidRPr="00DD1958">
        <w:rPr>
          <w:rStyle w:val="lev"/>
          <w:rFonts w:ascii="Arial" w:hAnsi="Arial" w:cs="Arial"/>
          <w:b w:val="0"/>
          <w:bCs w:val="0"/>
          <w:sz w:val="21"/>
          <w:szCs w:val="21"/>
        </w:rPr>
        <w:t>Considérant les observations effectuées et les résultats obtenus dans le cadre de notre mandat d’expertise, nous sommes d’avis que l’installation septique présentait un dysfonctionnement au moment de notre intervention. En conséquence, l’installation ne peut être considérée comme fonctionnelle selon les observations, mesures et essais réalisés dans le cadre du présent mandat. De plus, les anomalies observées constituent des indices laissant présumer un risque de contamination de l’environnement. L’installation doit donc être considérée comme potentiellement polluante jusqu’à ce que les correctifs appropriés soient apportés et que son bon fonctionnement soit rétabli.</w:t>
      </w:r>
    </w:p>
    <w:p w14:paraId="4EB11707" w14:textId="58ADD9CE" w:rsidR="00AA460C" w:rsidRPr="00DD1958" w:rsidRDefault="00AA460C" w:rsidP="00DD1958">
      <w:pPr>
        <w:pStyle w:val="NormalWeb"/>
        <w:spacing w:line="276" w:lineRule="auto"/>
        <w:jc w:val="both"/>
        <w:rPr>
          <w:rFonts w:ascii="Arial" w:hAnsi="Arial" w:cs="Arial"/>
          <w:sz w:val="21"/>
          <w:szCs w:val="21"/>
        </w:rPr>
      </w:pPr>
      <w:r w:rsidRPr="00DD1958">
        <w:rPr>
          <w:rFonts w:ascii="Arial" w:hAnsi="Arial" w:cs="Arial"/>
          <w:sz w:val="21"/>
          <w:szCs w:val="21"/>
        </w:rPr>
        <w:t>Toutefois, cette conclusion repose exclusivement sur les conditions observées au moment de notre expertise et ne constitue pas une évaluation exhaustive de l’ensemble des composantes de l’installation, dont l’état peut évoluer dans le temps en fonction de son utilisation, de son entretien et des conditions environnementales.</w:t>
      </w:r>
    </w:p>
    <w:p w14:paraId="7A10C705" w14:textId="77777777" w:rsidR="00430EFD" w:rsidRPr="00DD1958" w:rsidRDefault="00430EFD" w:rsidP="00DD1958">
      <w:pPr>
        <w:pStyle w:val="NormalWeb"/>
        <w:spacing w:line="276" w:lineRule="auto"/>
        <w:jc w:val="both"/>
        <w:rPr>
          <w:rFonts w:ascii="Arial" w:hAnsi="Arial" w:cs="Arial"/>
          <w:sz w:val="21"/>
          <w:szCs w:val="21"/>
        </w:rPr>
      </w:pPr>
      <w:r w:rsidRPr="00DD1958">
        <w:rPr>
          <w:rFonts w:ascii="Arial" w:hAnsi="Arial" w:cs="Arial"/>
          <w:sz w:val="21"/>
          <w:szCs w:val="21"/>
        </w:rPr>
        <w:t>Nous espérons le tout conforme à vos attentes et demeurons disponibles pour tout renseignement complémentaire.</w:t>
      </w:r>
    </w:p>
    <w:p w14:paraId="51BB4E0A" w14:textId="1391C527" w:rsidR="000725F9" w:rsidRPr="00806841" w:rsidRDefault="00430EFD" w:rsidP="00806841">
      <w:pPr>
        <w:pStyle w:val="NormalWeb"/>
        <w:spacing w:line="276" w:lineRule="auto"/>
        <w:jc w:val="both"/>
        <w:rPr>
          <w:rFonts w:ascii="Arial" w:hAnsi="Arial" w:cs="Arial"/>
          <w:sz w:val="21"/>
          <w:szCs w:val="21"/>
        </w:rPr>
      </w:pPr>
      <w:r w:rsidRPr="00DD1958">
        <w:rPr>
          <w:rFonts w:ascii="Arial" w:hAnsi="Arial" w:cs="Arial"/>
          <w:sz w:val="21"/>
          <w:szCs w:val="21"/>
        </w:rPr>
        <w:t>Veuillez agréer nos salutations distinguées.</w:t>
      </w:r>
    </w:p>
    <!--ENDIF:CONC_NEG-->
    <w:p w14:paraId="212F978B" w14:textId="1C1C164E" w:rsidR="008B796E" w:rsidRPr="002A1B69" w:rsidRDefault="008B796E" w:rsidP="001F1D4B">
      <w:pPr>
        <w:pStyle w:val="Retraitcorpsdetexte2"/>
        <w:spacing w:after="0" w:line="240" w:lineRule="auto"/>
        <w:ind w:left="0"/>
        <w:jc w:val="both"/>
        <w:rPr>
          <w:rFonts w:ascii="Arial" w:hAnsi="Arial"/>
          <w:sz w:val="21"/>
          <w:szCs w:val="21"/>
          <w:lang w:val="fr-CA"/>
        </w:rPr>
      </w:pPr>
    </w:p>
    <w:p w14:paraId="39D576AE" w14:textId="61589ECD" w:rsidR="00E33911" w:rsidRDefault="00E33911" w:rsidP="000725F9">
      <w:pPr>
        <w:pStyle w:val="Retraitcorpsdetexte2"/>
        <w:spacing w:after="0" w:line="240" w:lineRule="auto"/>
        <w:ind w:left="0"/>
        <w:rPr>
          <w:rFonts w:ascii="Arial" w:hAnsi="Arial"/>
          <w:sz w:val="21"/>
          <w:szCs w:val="21"/>
          <w:lang w:val="fr-CA"/>
        </w:rPr>
      </w:pPr>
    </w:p>
    <w:p w14:paraId="2420C50C" w14:textId="0A63834D" w:rsidR="001F1D4B" w:rsidRDefault="001F1D4B" w:rsidP="000725F9">
      <w:pPr>
        <w:pStyle w:val="Retraitcorpsdetexte2"/>
        <w:spacing w:after="0" w:line="240" w:lineRule="auto"/>
        <w:ind w:left="0"/>
        <w:rPr>
          <w:rFonts w:ascii="Arial" w:hAnsi="Arial"/>
          <w:sz w:val="21"/>
          <w:szCs w:val="21"/>
          <w:lang w:val="fr-CA"/>
        </w:rPr>
      </w:pPr>
    </w:p>
    <w:p w14:paraId="25089EC8" w14:textId="5987820D" w:rsidR="001F1D4B" w:rsidRPr="002A1B69" w:rsidRDefault="001F1D4B" w:rsidP="000725F9">
      <w:pPr>
        <w:pStyle w:val="Retraitcorpsdetexte2"/>
        <w:spacing w:after="0" w:line="240" w:lineRule="auto"/>
        <w:ind w:left="0"/>
        <w:rPr>
          <w:rFonts w:ascii="Arial" w:hAnsi="Arial"/>
          <w:sz w:val="21"/>
          <w:szCs w:val="21"/>
          <w:lang w:val="fr-CA"/>
        </w:rPr>
      </w:pPr>
    </w:p>
    <w:tbl>
      <w:tblPr>
        <w:tblpPr w:leftFromText="141" w:rightFromText="141" w:vertAnchor="text" w:tblpY="1"/>
        <w:tblOverlap w:val="never"/>
        <w:tblW w:w="0" w:type="auto"/>
        <w:tblLook w:val="04A0" w:firstRow="1" w:lastRow="0" w:firstColumn="1" w:lastColumn="0" w:noHBand="0" w:noVBand="1"/>
      </w:tblPr>
      <w:tblGrid>
        <w:gridCol w:w="2017"/>
      </w:tblGrid>
      <w:tr w:rsidR="0059249B" w:rsidRPr="001F1D4B" w14:paraId="4F4C17CA" w14:textId="77777777" w:rsidTr="00D10450">
        <w:trPr>
          <w:trHeight w:val="684"/>
        </w:trPr>
        <w:tc>
          <w:tcPr>
            <w:tcW w:w="2017" w:type="dxa"/>
          </w:tcPr>
          <w:p w14:paraId="1A0D7FE4" w14:textId="4FB8007D" w:rsidR="009E20CC" w:rsidRPr="00F91802" w:rsidRDefault="001F1D4B" w:rsidP="00D10450">
            <w:pPr>
              <w:spacing w:before="60"/>
              <w:rPr>
                <w:rFonts w:ascii="Arial" w:hAnsi="Arial" w:cs="Arial"/>
                <w:b/>
                <w:sz w:val="22"/>
                <w:szCs w:val="22"/>
                <w:lang w:eastAsia="fr-FR"/>
              </w:rPr>
            </w:pPr>
            <w:r w:rsidRPr="00F91802">
              <w:rPr>
                <w:rFonts w:ascii="Arial" w:hAnsi="Arial" w:cs="Arial"/>
                <w:b/>
                <w:sz w:val="21"/>
                <w:szCs w:val="21"/>
                <w:lang w:eastAsia="fr-FR"/>
              </w:rPr>
              <w:t>Marc Raby,</w:t>
            </w:r>
            <w:r w:rsidRPr="00F91802">
              <w:rPr>
                <w:rFonts w:ascii="Arial" w:hAnsi="Arial" w:cs="Arial"/>
                <w:b/>
                <w:sz w:val="18"/>
                <w:szCs w:val="18"/>
                <w:lang w:eastAsia="fr-FR"/>
              </w:rPr>
              <w:t xml:space="preserve"> T.P.</w:t>
            </w:r>
          </w:p>
          <w:p w14:paraId="478EE09F" w14:textId="14A91B7B" w:rsidR="0059249B" w:rsidRPr="001F1D4B" w:rsidRDefault="001F1D4B" w:rsidP="00D10450">
            <w:pPr>
              <w:rPr>
                <w:rFonts w:ascii="Arial" w:hAnsi="Arial" w:cs="Arial"/>
                <w:sz w:val="16"/>
                <w:szCs w:val="16"/>
                <w:lang w:eastAsia="fr-FR"/>
              </w:rPr>
            </w:pPr>
            <w:r w:rsidRPr="00F91802">
              <w:rPr>
                <w:rFonts w:ascii="Arial" w:hAnsi="Arial"/>
                <w:sz w:val="16"/>
                <w:szCs w:val="16"/>
                <w:lang w:eastAsia="fr-FR"/>
              </w:rPr>
              <w:t>Membre OTPQ : 2821</w:t>
            </w:r>
          </w:p>
        </w:tc>
      </w:tr>
    </w:tbl>
    <w:p w14:paraId="35398D08" w14:textId="5A45294E" w:rsidR="0041032E" w:rsidRDefault="00806841" w:rsidP="00AD5250">
      <w:pPr>
        <w:tabs>
          <w:tab w:val="left" w:pos="0"/>
          <w:tab w:val="left" w:pos="3060"/>
        </w:tabs>
        <w:jc w:val="both"/>
        <w:rPr>
          <w:rFonts w:ascii="Arial" w:hAnsi="Arial" w:cs="Arial"/>
          <w:sz w:val="4"/>
          <w:szCs w:val="4"/>
        </w:rPr>
      </w:pPr>
      <w:r w:rsidRPr="00F4223A">
        <w:rPr>
          <w:rFonts w:ascii="Arial" w:hAnsi="Arial"/>
          <w:noProof/>
          <w:sz w:val="21"/>
          <w:szCs w:val="21"/>
        </w:rPr>
        <w:drawing>
          <wp:anchor distT="0" distB="0" distL="114300" distR="114300" simplePos="0" relativeHeight="251658240" behindDoc="1" locked="0" layoutInCell="1" allowOverlap="1" wp14:anchorId="5C564E31" wp14:editId="2B4E4548">
            <wp:simplePos x="0" y="0"/>
            <wp:positionH relativeFrom="column">
              <wp:posOffset>-160655</wp:posOffset>
            </wp:positionH>
            <wp:positionV relativeFrom="paragraph">
              <wp:posOffset>-812165</wp:posOffset>
            </wp:positionV>
            <wp:extent cx="2340847" cy="1329267"/>
            <wp:effectExtent l="0" t="0" r="0"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340847" cy="1329267"/>
                    </a:xfrm>
                    <a:prstGeom prst="rect">
                      <a:avLst/>
                    </a:prstGeom>
                  </pic:spPr>
                </pic:pic>
              </a:graphicData>
            </a:graphic>
            <wp14:sizeRelH relativeFrom="page">
              <wp14:pctWidth>0</wp14:pctWidth>
            </wp14:sizeRelH>
            <wp14:sizeRelV relativeFrom="page">
              <wp14:pctHeight>0</wp14:pctHeight>
            </wp14:sizeRelV>
          </wp:anchor>
        </w:drawing>
      </w:r>
      <w:r w:rsidR="00D10450">
        <w:rPr>
          <w:rFonts w:ascii="Arial" w:hAnsi="Arial" w:cs="Arial"/>
          <w:sz w:val="4"/>
          <w:szCs w:val="4"/>
        </w:rPr>
        <w:br w:type="textWrapping" w:clear="all"/>
      </w:r>
    </w:p>
    <w:p w14:paraId="3EBD05CF" w14:textId="77777777" w:rsidR="00B6439D" w:rsidRPr="00B6439D" w:rsidRDefault="00B6439D" w:rsidP="00B6439D">
      <w:pPr>
        <w:rPr>
          <w:rFonts w:ascii="Arial" w:hAnsi="Arial" w:cs="Arial"/>
          <w:sz w:val="4"/>
          <w:szCs w:val="4"/>
        </w:rPr>
      </w:pPr>
    </w:p>
    <w:p w14:paraId="084ED481" w14:textId="77777777" w:rsidR="00B6439D" w:rsidRPr="00B6439D" w:rsidRDefault="00B6439D" w:rsidP="00B6439D">
      <w:pPr>
        <w:rPr>
          <w:rFonts w:ascii="Arial" w:hAnsi="Arial" w:cs="Arial"/>
          <w:sz w:val="4"/>
          <w:szCs w:val="4"/>
        </w:rPr>
      </w:pPr>
    </w:p>
    <w:p w14:paraId="1D605FBE" w14:textId="77777777" w:rsidR="00B6439D" w:rsidRPr="00B6439D" w:rsidRDefault="00B6439D" w:rsidP="00B6439D">
      <w:pPr>
        <w:rPr>
          <w:rFonts w:ascii="Arial" w:hAnsi="Arial" w:cs="Arial"/>
          <w:sz w:val="4"/>
          <w:szCs w:val="4"/>
        </w:rPr>
      </w:pPr>
    </w:p>
    <w:p w14:paraId="2FEE7634" w14:textId="77777777" w:rsidR="00B6439D" w:rsidRPr="00B6439D" w:rsidRDefault="00B6439D" w:rsidP="00B6439D">
      <w:pPr>
        <w:rPr>
          <w:rFonts w:ascii="Arial" w:hAnsi="Arial" w:cs="Arial"/>
          <w:sz w:val="4"/>
          <w:szCs w:val="4"/>
        </w:rPr>
      </w:pPr>
    </w:p>
    <w:p w14:paraId="3AEBD685" w14:textId="77777777" w:rsidR="00B6439D" w:rsidRPr="00B6439D" w:rsidRDefault="00B6439D" w:rsidP="00B6439D">
      <w:pPr>
        <w:rPr>
          <w:rFonts w:ascii="Arial" w:hAnsi="Arial" w:cs="Arial"/>
          <w:sz w:val="4"/>
          <w:szCs w:val="4"/>
        </w:rPr>
      </w:pPr>
    </w:p>
    <w:p w14:paraId="5E3BF98C" w14:textId="77777777" w:rsidR="00B6439D" w:rsidRPr="00B6439D" w:rsidRDefault="00B6439D" w:rsidP="00B6439D">
      <w:pPr>
        <w:rPr>
          <w:rFonts w:ascii="Arial" w:hAnsi="Arial" w:cs="Arial"/>
          <w:sz w:val="4"/>
          <w:szCs w:val="4"/>
        </w:rPr>
      </w:pPr>
    </w:p>
    <w:p w14:paraId="078761AF" w14:textId="77777777" w:rsidR="00B6439D" w:rsidRPr="00B6439D" w:rsidRDefault="00B6439D" w:rsidP="00B6439D">
      <w:pPr>
        <w:rPr>
          <w:rFonts w:ascii="Arial" w:hAnsi="Arial" w:cs="Arial"/>
          <w:sz w:val="4"/>
          <w:szCs w:val="4"/>
        </w:rPr>
      </w:pPr>
    </w:p>
    <w:p w14:paraId="7C2BF0AA" w14:textId="77777777" w:rsidR="00B6439D" w:rsidRPr="00B6439D" w:rsidRDefault="00B6439D" w:rsidP="00B6439D">
      <w:pPr>
        <w:rPr>
          <w:rFonts w:ascii="Arial" w:hAnsi="Arial" w:cs="Arial"/>
          <w:sz w:val="4"/>
          <w:szCs w:val="4"/>
        </w:rPr>
      </w:pPr>
    </w:p>
    <w:p w14:paraId="2C8097BD" w14:textId="77777777" w:rsidR="00B6439D" w:rsidRPr="00B6439D" w:rsidRDefault="00B6439D" w:rsidP="00B6439D">
      <w:pPr>
        <w:rPr>
          <w:rFonts w:ascii="Arial" w:hAnsi="Arial" w:cs="Arial"/>
          <w:sz w:val="4"/>
          <w:szCs w:val="4"/>
        </w:rPr>
      </w:pPr>
    </w:p>
    <w:p w14:paraId="1A54619F" w14:textId="77777777" w:rsidR="00B6439D" w:rsidRPr="00B6439D" w:rsidRDefault="00B6439D" w:rsidP="00B6439D">
      <w:pPr>
        <w:rPr>
          <w:rFonts w:ascii="Arial" w:hAnsi="Arial" w:cs="Arial"/>
          <w:sz w:val="4"/>
          <w:szCs w:val="4"/>
        </w:rPr>
      </w:pPr>
    </w:p>
    <w:p w14:paraId="3B7B7BBC" w14:textId="77777777" w:rsidR="00B6439D" w:rsidRPr="00B6439D" w:rsidRDefault="00B6439D" w:rsidP="00B6439D">
      <w:pPr>
        <w:rPr>
          <w:rFonts w:ascii="Arial" w:hAnsi="Arial" w:cs="Arial"/>
          <w:sz w:val="4"/>
          <w:szCs w:val="4"/>
        </w:rPr>
      </w:pPr>
    </w:p>
    <!--IF:PHOTOS1-->
    <w:p w14:paraId="2CC0BA08" w14:textId="591A2BF4" w:rsidR="00D10450" w:rsidRDefault="00D10450">
      <w:pPr>
        <w:rPr>
          <w:rFonts w:ascii="Arial" w:hAnsi="Arial" w:cs="Arial"/>
          <w:sz w:val="21"/>
          <w:szCs w:val="21"/>
        </w:rPr>
      </w:pPr>
      <w:r>
        <w:rPr>
          <w:rFonts w:ascii="Arial" w:hAnsi="Arial" w:cs="Arial"/>
          <w:sz w:val="21"/>
          <w:szCs w:val="21"/>
        </w:rPr>
        <w:br w:type="page"/>
      </w:r>
    </w:p>
    {{PHOTOS1}}
    <!--ENDIF:PHOTOS1-->
    <w:p w14:paraId="779CC7AC" w14:textId="77777777" w:rsidR="00C13F09" w:rsidRDefault="00C13F09" w:rsidP="00B6439D">
      <w:pPr>
        <w:tabs>
          <w:tab w:val="left" w:pos="1164"/>
        </w:tabs>
        <w:rPr>
          <w:rFonts w:ascii="Arial" w:hAnsi="Arial" w:cs="Arial"/>
          <w:sz w:val="22"/>
          <w:szCs w:val="22"/>
        </w:rPr>
        <w:sectPr w:rsidR="00C13F09" w:rsidSect="00945229">
          <w:headerReference w:type="even" r:id="rId13"/>
          <w:headerReference w:type="default" r:id="rId14"/>
          <w:footerReference w:type="even" r:id="rId15"/>
          <w:footerReference w:type="default" r:id="rId16"/>
          <w:headerReference w:type="first" r:id="rId17"/>
          <w:footerReference w:type="first" r:id="rId18"/>
          <w:pgSz w:w="12240" w:h="15840" w:code="1"/>
          <w:pgMar w:top="2098" w:right="1440" w:bottom="1134" w:left="1440" w:header="561" w:footer="907" w:gutter="0"/>
          <w:cols w:space="720"/>
          <w:titlePg/>
          <w:docGrid w:linePitch="326"/>
        </w:sectPr>
      </w:pPr>
    </w:p>
    <w:p w14:paraId="416CA17C" w14:textId="522AABDE" w:rsidR="00B6439D" w:rsidRPr="00D10450" w:rsidRDefault="00B6439D" w:rsidP="00B6439D">
      <w:pPr>
        <w:tabs>
          <w:tab w:val="left" w:pos="1164"/>
        </w:tabs>
        <w:rPr>
          <w:rFonts w:ascii="Arial" w:hAnsi="Arial" w:cs="Arial"/>
          <w:sz w:val="22"/>
          <w:szCs w:val="22"/>
        </w:rPr>
      </w:pPr>
    </w:p>
    {{PHOTOS2}}
    <w:p w14:paraId="66E6C314" w14:textId="77777777" w:rsidR="00E93689" w:rsidRDefault="00E93689" w:rsidP="00936DA9">
      <w:pPr>
        <w:rPr>
          <w:rFonts w:ascii="Arial" w:hAnsi="Arial"/>
          <w:sz w:val="16"/>
          <w:szCs w:val="16"/>
        </w:rPr>
      </w:pPr>
    </w:p>
    <w:p w14:paraId="13F18A64" w14:textId="598538F4" w:rsidR="00B6439D" w:rsidRPr="00E93689" w:rsidRDefault="00E93689" w:rsidP="00936DA9">
      <w:pPr>
        <w:rPr>
          <w:rFonts w:ascii="Arial" w:hAnsi="Arial" w:cs="Arial"/>
          <w:sz w:val="22"/>
          <w:szCs w:val="22"/>
        </w:rPr>
      </w:pPr>
      <w:proofErr w:type="spellStart"/>
      <w:proofErr w:type="gramStart"/>
      <w:r w:rsidRPr="00E93689">
        <w:rPr>
          <w:rFonts w:ascii="Arial" w:hAnsi="Arial"/>
          <w:sz w:val="16"/>
          <w:szCs w:val="16"/>
        </w:rPr>
        <w:t>pj</w:t>
      </w:r>
      <w:proofErr w:type="spellEnd"/>
      <w:proofErr w:type="gramEnd"/>
      <w:r w:rsidRPr="00E93689">
        <w:rPr>
          <w:rFonts w:ascii="Arial" w:hAnsi="Arial"/>
          <w:sz w:val="16"/>
          <w:szCs w:val="16"/>
        </w:rPr>
        <w:t xml:space="preserve"> : Formulaire </w:t>
      </w:r>
      <w:proofErr w:type="spellStart"/>
      <w:r w:rsidRPr="00E93689">
        <w:rPr>
          <w:rFonts w:ascii="Arial" w:hAnsi="Arial"/>
          <w:sz w:val="16"/>
          <w:szCs w:val="16"/>
        </w:rPr>
        <w:t>completé</w:t>
      </w:r>
      <w:proofErr w:type="spellEnd"/>
      <w:r w:rsidRPr="00E93689">
        <w:rPr>
          <w:rFonts w:ascii="Arial" w:hAnsi="Arial"/>
          <w:sz w:val="16"/>
          <w:szCs w:val="16"/>
        </w:rPr>
        <w:t xml:space="preserve"> « </w:t>
      </w:r>
      <w:r w:rsidRPr="00E93689">
        <w:rPr>
          <w:rFonts w:ascii="Arial" w:hAnsi="Arial"/>
          <w:i/>
          <w:iCs/>
          <w:sz w:val="16"/>
          <w:szCs w:val="16"/>
        </w:rPr>
        <w:t>{{PJ_FORM}}</w:t>
      </w:r>
      <w:r w:rsidRPr="00E93689">
        <w:rPr>
          <w:rFonts w:ascii="Arial" w:hAnsi="Arial"/>
          <w:sz w:val="16"/>
          <w:szCs w:val="16"/>
        </w:rPr>
        <w:t> »</w:t>
      </w:r>
    </w:p>
    <w:sectPr w:rsidR="00B6439D" w:rsidRPr="00E93689" w:rsidSect="00945229">
      <w:footerReference w:type="first" r:id="rId23"/>
      <w:pgSz w:w="12240" w:h="15840" w:code="1"/>
      <w:pgMar w:top="2098" w:right="1440" w:bottom="1134" w:left="1440" w:header="561" w:footer="90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80CD27" w14:textId="77777777" w:rsidR="00CC026F" w:rsidRDefault="00CC026F" w:rsidP="001F7C70">
      <w:r>
        <w:separator/>
      </w:r>
    </w:p>
  </w:endnote>
  <w:endnote w:type="continuationSeparator" w:id="0">
    <w:p w14:paraId="1C79C591" w14:textId="77777777" w:rsidR="00CC026F" w:rsidRDefault="00CC026F" w:rsidP="001F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EA578" w14:textId="77777777" w:rsidR="0070493F" w:rsidRDefault="0070493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C8C050" w14:textId="7EED933D" w:rsidR="00CF7810" w:rsidRPr="00983868" w:rsidRDefault="00CF7810" w:rsidP="00983868">
    <w:pPr>
      <w:pStyle w:val="Pieddepage"/>
    </w:pPr>
  </w:p>
  <w:p w14:paraId="6E97195A" w14:textId="4CB18954" w:rsidR="00784186" w:rsidRPr="00784186" w:rsidRDefault="00784186" w:rsidP="00784186">
    <w:pPr>
      <w:pStyle w:val="Pieddepage"/>
      <w:tabs>
        <w:tab w:val="clear" w:pos="4252"/>
        <w:tab w:val="clear" w:pos="8504"/>
        <w:tab w:val="right" w:pos="9356"/>
      </w:tabs>
      <w:rPr>
        <w:rFonts w:ascii="Arial" w:hAnsi="Arial" w:cs="Arial"/>
      </w:rPr>
    </w:pPr>
    <w:r w:rsidRPr="00784186">
      <w:rPr>
        <w:rFonts w:ascii="Arial" w:hAnsi="Arial" w:cs="Arial"/>
        <w:sz w:val="16"/>
        <w:szCs w:val="16"/>
      </w:rPr>
      <w:t xml:space="preserve">Dossier : </w:t>
    </w:r>
    <w:r w:rsidRPr="00784186">
      <w:rPr>
        <w:rFonts w:ascii="Arial" w:hAnsi="Arial" w:cs="Arial"/>
        <w:sz w:val="16"/>
        <w:szCs w:val="16"/>
      </w:rPr>
      <w:fldChar w:fldCharType="begin"/>
    </w:r>
    <w:r w:rsidRPr="00784186">
      <w:rPr>
        <w:rFonts w:ascii="Arial" w:hAnsi="Arial" w:cs="Arial"/>
        <w:sz w:val="16"/>
        <w:szCs w:val="16"/>
      </w:rPr>
      <w:instrText xml:space="preserve"> FILENAME  \* MERGEFORMAT </w:instrText>
    </w:r>
    <w:r w:rsidRPr="00784186">
      <w:rPr>
        <w:rFonts w:ascii="Arial" w:hAnsi="Arial" w:cs="Arial"/>
        <w:sz w:val="16"/>
        <w:szCs w:val="16"/>
      </w:rPr>
      <w:fldChar w:fldCharType="separate"/>
    </w:r>
    <w:r w:rsidR="00E3191B">
      <w:rPr>
        <w:rFonts w:ascii="Arial" w:hAnsi="Arial" w:cs="Arial"/>
        <w:noProof/>
        <w:sz w:val="16"/>
        <w:szCs w:val="16"/>
      </w:rPr>
      <w:t>{{FICHIER}}</w:t>
    </w:r>
    <w:r w:rsidRPr="00784186">
      <w:rP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B018B" w14:textId="77777777" w:rsidR="0070493F" w:rsidRDefault="007049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9F0FB" w14:textId="3DC812AF" w:rsidR="009C563B" w:rsidRDefault="009C563B">
    <w:pPr>
      <w:pStyle w:val="Pieddepage"/>
    </w:pPr>
    <w:r>
      <w:rPr>
        <w:noProof/>
      </w:rPr>
      <mc:AlternateContent>
        <mc:Choice Requires="wpg">
          <w:drawing>
            <wp:anchor distT="0" distB="0" distL="114300" distR="114300" simplePos="0" relativeHeight="251662336" behindDoc="1" locked="0" layoutInCell="1" allowOverlap="1" wp14:anchorId="3F81934C" wp14:editId="226C49A9">
              <wp:simplePos x="0" y="0"/>
              <wp:positionH relativeFrom="page">
                <wp:posOffset>1889348</wp:posOffset>
              </wp:positionH>
              <wp:positionV relativeFrom="page">
                <wp:posOffset>8396423</wp:posOffset>
              </wp:positionV>
              <wp:extent cx="5869940" cy="1669415"/>
              <wp:effectExtent l="0" t="0" r="0" b="0"/>
              <wp:wrapNone/>
              <wp:docPr id="389871650"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940" cy="1669415"/>
                        <a:chOff x="0" y="0"/>
                        <a:chExt cx="5869727" cy="1669141"/>
                      </a:xfrm>
                    </wpg:grpSpPr>
                    <wps:wsp>
                      <wps:cNvPr id="498810650" name="Shape 6"/>
                      <wps:cNvSpPr>
                        <a:spLocks/>
                      </wps:cNvSpPr>
                      <wps:spPr>
                        <a:xfrm>
                          <a:off x="0" y="1342401"/>
                          <a:ext cx="30067" cy="82317"/>
                        </a:xfrm>
                        <a:custGeom>
                          <a:avLst/>
                          <a:gdLst/>
                          <a:ahLst/>
                          <a:cxnLst/>
                          <a:rect l="0" t="0" r="0" b="0"/>
                          <a:pathLst>
                            <a:path w="30067" h="82317">
                              <a:moveTo>
                                <a:pt x="30067" y="0"/>
                              </a:moveTo>
                              <a:lnTo>
                                <a:pt x="30067" y="7899"/>
                              </a:lnTo>
                              <a:lnTo>
                                <a:pt x="17018" y="11810"/>
                              </a:lnTo>
                              <a:cubicBezTo>
                                <a:pt x="13745" y="14266"/>
                                <a:pt x="11773" y="17721"/>
                                <a:pt x="11773" y="21715"/>
                              </a:cubicBezTo>
                              <a:lnTo>
                                <a:pt x="11773" y="21956"/>
                              </a:lnTo>
                              <a:cubicBezTo>
                                <a:pt x="11773" y="26299"/>
                                <a:pt x="13802" y="29957"/>
                                <a:pt x="17104" y="32529"/>
                              </a:cubicBezTo>
                              <a:lnTo>
                                <a:pt x="30067" y="36584"/>
                              </a:lnTo>
                              <a:lnTo>
                                <a:pt x="30067" y="44017"/>
                              </a:lnTo>
                              <a:lnTo>
                                <a:pt x="15232" y="48275"/>
                              </a:lnTo>
                              <a:cubicBezTo>
                                <a:pt x="11459" y="50963"/>
                                <a:pt x="9144" y="54766"/>
                                <a:pt x="9144" y="59230"/>
                              </a:cubicBezTo>
                              <a:lnTo>
                                <a:pt x="9144" y="59447"/>
                              </a:lnTo>
                              <a:cubicBezTo>
                                <a:pt x="9144" y="63511"/>
                                <a:pt x="11087" y="67257"/>
                                <a:pt x="14675" y="69987"/>
                              </a:cubicBezTo>
                              <a:lnTo>
                                <a:pt x="30067" y="74431"/>
                              </a:lnTo>
                              <a:lnTo>
                                <a:pt x="30067" y="82317"/>
                              </a:lnTo>
                              <a:lnTo>
                                <a:pt x="8645" y="76014"/>
                              </a:lnTo>
                              <a:cubicBezTo>
                                <a:pt x="3258" y="72026"/>
                                <a:pt x="0" y="66368"/>
                                <a:pt x="0" y="59688"/>
                              </a:cubicBezTo>
                              <a:lnTo>
                                <a:pt x="0" y="59447"/>
                              </a:lnTo>
                              <a:cubicBezTo>
                                <a:pt x="0" y="49960"/>
                                <a:pt x="6858" y="43216"/>
                                <a:pt x="16459" y="39787"/>
                              </a:cubicBezTo>
                              <a:cubicBezTo>
                                <a:pt x="9030" y="36357"/>
                                <a:pt x="2743" y="30643"/>
                                <a:pt x="2743" y="21385"/>
                              </a:cubicBezTo>
                              <a:lnTo>
                                <a:pt x="2743" y="21156"/>
                              </a:lnTo>
                              <a:cubicBezTo>
                                <a:pt x="2743" y="14984"/>
                                <a:pt x="5915" y="9694"/>
                                <a:pt x="10917" y="5948"/>
                              </a:cubicBezTo>
                              <a:lnTo>
                                <a:pt x="30067" y="0"/>
                              </a:lnTo>
                              <a:close/>
                            </a:path>
                          </a:pathLst>
                        </a:custGeom>
                        <a:solidFill>
                          <a:srgbClr val="6D645E"/>
                        </a:solidFill>
                        <a:ln w="0" cap="flat">
                          <a:noFill/>
                          <a:miter lim="127000"/>
                        </a:ln>
                        <a:effectLst/>
                      </wps:spPr>
                      <wps:bodyPr/>
                    </wps:wsp>
                    <wps:wsp>
                      <wps:cNvPr id="1715763924" name="Shape 7"/>
                      <wps:cNvSpPr>
                        <a:spLocks/>
                      </wps:cNvSpPr>
                      <wps:spPr>
                        <a:xfrm>
                          <a:off x="30067" y="1342399"/>
                          <a:ext cx="30067" cy="82321"/>
                        </a:xfrm>
                        <a:custGeom>
                          <a:avLst/>
                          <a:gdLst/>
                          <a:ahLst/>
                          <a:cxnLst/>
                          <a:rect l="0" t="0" r="0" b="0"/>
                          <a:pathLst>
                            <a:path w="30067" h="82321">
                              <a:moveTo>
                                <a:pt x="6" y="0"/>
                              </a:moveTo>
                              <a:cubicBezTo>
                                <a:pt x="14637" y="0"/>
                                <a:pt x="27324" y="8814"/>
                                <a:pt x="27324" y="21158"/>
                              </a:cubicBezTo>
                              <a:lnTo>
                                <a:pt x="27324" y="21387"/>
                              </a:lnTo>
                              <a:cubicBezTo>
                                <a:pt x="27324" y="30645"/>
                                <a:pt x="21038" y="36360"/>
                                <a:pt x="13608" y="39789"/>
                              </a:cubicBezTo>
                              <a:cubicBezTo>
                                <a:pt x="23095" y="43345"/>
                                <a:pt x="30067" y="49847"/>
                                <a:pt x="30067" y="59334"/>
                              </a:cubicBezTo>
                              <a:lnTo>
                                <a:pt x="30067" y="59575"/>
                              </a:lnTo>
                              <a:cubicBezTo>
                                <a:pt x="30067" y="73178"/>
                                <a:pt x="17037" y="82321"/>
                                <a:pt x="6" y="82321"/>
                              </a:cubicBezTo>
                              <a:lnTo>
                                <a:pt x="0" y="82320"/>
                              </a:lnTo>
                              <a:lnTo>
                                <a:pt x="0" y="74433"/>
                              </a:lnTo>
                              <a:lnTo>
                                <a:pt x="6" y="74435"/>
                              </a:lnTo>
                              <a:cubicBezTo>
                                <a:pt x="13151" y="74435"/>
                                <a:pt x="20923" y="67576"/>
                                <a:pt x="20923" y="59449"/>
                              </a:cubicBezTo>
                              <a:lnTo>
                                <a:pt x="20923" y="59233"/>
                              </a:lnTo>
                              <a:cubicBezTo>
                                <a:pt x="20923" y="50305"/>
                                <a:pt x="11665" y="44018"/>
                                <a:pt x="6" y="44018"/>
                              </a:cubicBezTo>
                              <a:lnTo>
                                <a:pt x="0" y="44020"/>
                              </a:lnTo>
                              <a:lnTo>
                                <a:pt x="0" y="36586"/>
                              </a:lnTo>
                              <a:lnTo>
                                <a:pt x="6" y="36588"/>
                              </a:lnTo>
                              <a:cubicBezTo>
                                <a:pt x="10179" y="36588"/>
                                <a:pt x="18294" y="30645"/>
                                <a:pt x="18294" y="21958"/>
                              </a:cubicBezTo>
                              <a:lnTo>
                                <a:pt x="18294" y="21717"/>
                              </a:lnTo>
                              <a:cubicBezTo>
                                <a:pt x="18294" y="13830"/>
                                <a:pt x="10408" y="7900"/>
                                <a:pt x="6" y="7900"/>
                              </a:cubicBezTo>
                              <a:lnTo>
                                <a:pt x="0" y="7901"/>
                              </a:lnTo>
                              <a:lnTo>
                                <a:pt x="0" y="2"/>
                              </a:lnTo>
                              <a:lnTo>
                                <a:pt x="6" y="0"/>
                              </a:lnTo>
                              <a:close/>
                            </a:path>
                          </a:pathLst>
                        </a:custGeom>
                        <a:solidFill>
                          <a:srgbClr val="6D645E"/>
                        </a:solidFill>
                        <a:ln w="0" cap="flat">
                          <a:noFill/>
                          <a:miter lim="127000"/>
                        </a:ln>
                        <a:effectLst/>
                      </wps:spPr>
                      <wps:bodyPr/>
                    </wps:wsp>
                    <wps:wsp>
                      <wps:cNvPr id="1126814991" name="Shape 8"/>
                      <wps:cNvSpPr>
                        <a:spLocks/>
                      </wps:cNvSpPr>
                      <wps:spPr>
                        <a:xfrm>
                          <a:off x="69265" y="1342980"/>
                          <a:ext cx="26175" cy="80594"/>
                        </a:xfrm>
                        <a:custGeom>
                          <a:avLst/>
                          <a:gdLst/>
                          <a:ahLst/>
                          <a:cxnLst/>
                          <a:rect l="0" t="0" r="0" b="0"/>
                          <a:pathLst>
                            <a:path w="26175" h="80594">
                              <a:moveTo>
                                <a:pt x="19545" y="0"/>
                              </a:moveTo>
                              <a:lnTo>
                                <a:pt x="26175" y="0"/>
                              </a:lnTo>
                              <a:lnTo>
                                <a:pt x="26175" y="80594"/>
                              </a:lnTo>
                              <a:lnTo>
                                <a:pt x="17259" y="80594"/>
                              </a:lnTo>
                              <a:lnTo>
                                <a:pt x="17259" y="9372"/>
                              </a:lnTo>
                              <a:lnTo>
                                <a:pt x="2172" y="14059"/>
                              </a:lnTo>
                              <a:lnTo>
                                <a:pt x="0" y="6743"/>
                              </a:lnTo>
                              <a:lnTo>
                                <a:pt x="19545" y="0"/>
                              </a:lnTo>
                              <a:close/>
                            </a:path>
                          </a:pathLst>
                        </a:custGeom>
                        <a:solidFill>
                          <a:srgbClr val="6D645E"/>
                        </a:solidFill>
                        <a:ln w="0" cap="flat">
                          <a:noFill/>
                          <a:miter lim="127000"/>
                        </a:ln>
                        <a:effectLst/>
                      </wps:spPr>
                      <wps:bodyPr/>
                    </wps:wsp>
                    <wps:wsp>
                      <wps:cNvPr id="624669049" name="Shape 9"/>
                      <wps:cNvSpPr>
                        <a:spLocks/>
                      </wps:cNvSpPr>
                      <wps:spPr>
                        <a:xfrm>
                          <a:off x="116007" y="1408134"/>
                          <a:ext cx="27210" cy="16814"/>
                        </a:xfrm>
                        <a:custGeom>
                          <a:avLst/>
                          <a:gdLst/>
                          <a:ahLst/>
                          <a:cxnLst/>
                          <a:rect l="0" t="0" r="0" b="0"/>
                          <a:pathLst>
                            <a:path w="27210" h="16814">
                              <a:moveTo>
                                <a:pt x="5258" y="0"/>
                              </a:moveTo>
                              <a:cubicBezTo>
                                <a:pt x="11786" y="5715"/>
                                <a:pt x="17843" y="8585"/>
                                <a:pt x="24930" y="8585"/>
                              </a:cubicBezTo>
                              <a:lnTo>
                                <a:pt x="27210" y="7981"/>
                              </a:lnTo>
                              <a:lnTo>
                                <a:pt x="27210" y="16221"/>
                              </a:lnTo>
                              <a:lnTo>
                                <a:pt x="24701" y="16814"/>
                              </a:lnTo>
                              <a:cubicBezTo>
                                <a:pt x="14288" y="16814"/>
                                <a:pt x="6744" y="12585"/>
                                <a:pt x="0" y="6985"/>
                              </a:cubicBezTo>
                              <a:lnTo>
                                <a:pt x="5258" y="0"/>
                              </a:lnTo>
                              <a:close/>
                            </a:path>
                          </a:pathLst>
                        </a:custGeom>
                        <a:solidFill>
                          <a:srgbClr val="6D645E"/>
                        </a:solidFill>
                        <a:ln w="0" cap="flat">
                          <a:noFill/>
                          <a:miter lim="127000"/>
                        </a:ln>
                        <a:effectLst/>
                      </wps:spPr>
                      <wps:bodyPr/>
                    </wps:wsp>
                    <wps:wsp>
                      <wps:cNvPr id="224547481" name="Shape 10"/>
                      <wps:cNvSpPr>
                        <a:spLocks/>
                      </wps:cNvSpPr>
                      <wps:spPr>
                        <a:xfrm>
                          <a:off x="114178" y="1342170"/>
                          <a:ext cx="29039" cy="52248"/>
                        </a:xfrm>
                        <a:custGeom>
                          <a:avLst/>
                          <a:gdLst/>
                          <a:ahLst/>
                          <a:cxnLst/>
                          <a:rect l="0" t="0" r="0" b="0"/>
                          <a:pathLst>
                            <a:path w="29039" h="52248">
                              <a:moveTo>
                                <a:pt x="28816" y="0"/>
                              </a:moveTo>
                              <a:lnTo>
                                <a:pt x="29039" y="87"/>
                              </a:lnTo>
                              <a:lnTo>
                                <a:pt x="29039" y="8217"/>
                              </a:lnTo>
                              <a:lnTo>
                                <a:pt x="28473" y="8014"/>
                              </a:lnTo>
                              <a:cubicBezTo>
                                <a:pt x="16472" y="8014"/>
                                <a:pt x="9258" y="16802"/>
                                <a:pt x="9258" y="26746"/>
                              </a:cubicBezTo>
                              <a:lnTo>
                                <a:pt x="9258" y="26988"/>
                              </a:lnTo>
                              <a:cubicBezTo>
                                <a:pt x="9258" y="37161"/>
                                <a:pt x="17272" y="44476"/>
                                <a:pt x="28931" y="44476"/>
                              </a:cubicBezTo>
                              <a:lnTo>
                                <a:pt x="29039" y="44434"/>
                              </a:lnTo>
                              <a:lnTo>
                                <a:pt x="29039" y="51937"/>
                              </a:lnTo>
                              <a:lnTo>
                                <a:pt x="27902" y="52248"/>
                              </a:lnTo>
                              <a:cubicBezTo>
                                <a:pt x="11430" y="52248"/>
                                <a:pt x="0" y="41847"/>
                                <a:pt x="0" y="27445"/>
                              </a:cubicBezTo>
                              <a:lnTo>
                                <a:pt x="0" y="27204"/>
                              </a:lnTo>
                              <a:cubicBezTo>
                                <a:pt x="0" y="12002"/>
                                <a:pt x="11773" y="0"/>
                                <a:pt x="28816" y="0"/>
                              </a:cubicBezTo>
                              <a:close/>
                            </a:path>
                          </a:pathLst>
                        </a:custGeom>
                        <a:solidFill>
                          <a:srgbClr val="6D645E"/>
                        </a:solidFill>
                        <a:ln w="0" cap="flat">
                          <a:noFill/>
                          <a:miter lim="127000"/>
                        </a:ln>
                        <a:effectLst/>
                      </wps:spPr>
                      <wps:bodyPr/>
                    </wps:wsp>
                    <wps:wsp>
                      <wps:cNvPr id="212271661" name="Shape 11"/>
                      <wps:cNvSpPr>
                        <a:spLocks/>
                      </wps:cNvSpPr>
                      <wps:spPr>
                        <a:xfrm>
                          <a:off x="143217" y="1342257"/>
                          <a:ext cx="30753" cy="82099"/>
                        </a:xfrm>
                        <a:custGeom>
                          <a:avLst/>
                          <a:gdLst/>
                          <a:ahLst/>
                          <a:cxnLst/>
                          <a:rect l="0" t="0" r="0" b="0"/>
                          <a:pathLst>
                            <a:path w="30753" h="82099">
                              <a:moveTo>
                                <a:pt x="0" y="0"/>
                              </a:moveTo>
                              <a:lnTo>
                                <a:pt x="20809" y="8143"/>
                              </a:lnTo>
                              <a:cubicBezTo>
                                <a:pt x="26867" y="14214"/>
                                <a:pt x="30753" y="23129"/>
                                <a:pt x="30753" y="39131"/>
                              </a:cubicBezTo>
                              <a:lnTo>
                                <a:pt x="30753" y="39360"/>
                              </a:lnTo>
                              <a:cubicBezTo>
                                <a:pt x="30753" y="58390"/>
                                <a:pt x="23166" y="73250"/>
                                <a:pt x="11031" y="79490"/>
                              </a:cubicBezTo>
                              <a:lnTo>
                                <a:pt x="0" y="82099"/>
                              </a:lnTo>
                              <a:lnTo>
                                <a:pt x="0" y="73858"/>
                              </a:lnTo>
                              <a:lnTo>
                                <a:pt x="7559" y="71856"/>
                              </a:lnTo>
                              <a:cubicBezTo>
                                <a:pt x="16351" y="66782"/>
                                <a:pt x="21752" y="54714"/>
                                <a:pt x="21495" y="39360"/>
                              </a:cubicBezTo>
                              <a:cubicBezTo>
                                <a:pt x="19323" y="42845"/>
                                <a:pt x="16437" y="46046"/>
                                <a:pt x="12708" y="48375"/>
                              </a:cubicBezTo>
                              <a:lnTo>
                                <a:pt x="0" y="51850"/>
                              </a:lnTo>
                              <a:lnTo>
                                <a:pt x="0" y="44347"/>
                              </a:lnTo>
                              <a:lnTo>
                                <a:pt x="14422" y="38788"/>
                              </a:lnTo>
                              <a:cubicBezTo>
                                <a:pt x="17866" y="35416"/>
                                <a:pt x="19780" y="30901"/>
                                <a:pt x="19780" y="26329"/>
                              </a:cubicBezTo>
                              <a:lnTo>
                                <a:pt x="19780" y="26088"/>
                              </a:lnTo>
                              <a:cubicBezTo>
                                <a:pt x="19780" y="21008"/>
                                <a:pt x="17694" y="16468"/>
                                <a:pt x="14108" y="13198"/>
                              </a:cubicBezTo>
                              <a:lnTo>
                                <a:pt x="0" y="8131"/>
                              </a:lnTo>
                              <a:lnTo>
                                <a:pt x="0" y="0"/>
                              </a:lnTo>
                              <a:close/>
                            </a:path>
                          </a:pathLst>
                        </a:custGeom>
                        <a:solidFill>
                          <a:srgbClr val="6D645E"/>
                        </a:solidFill>
                        <a:ln w="0" cap="flat">
                          <a:noFill/>
                          <a:miter lim="127000"/>
                        </a:ln>
                        <a:effectLst/>
                      </wps:spPr>
                      <wps:bodyPr/>
                    </wps:wsp>
                    <wps:wsp>
                      <wps:cNvPr id="2110406771" name="Shape 12"/>
                      <wps:cNvSpPr>
                        <a:spLocks/>
                      </wps:cNvSpPr>
                      <wps:spPr>
                        <a:xfrm>
                          <a:off x="220698" y="1342403"/>
                          <a:ext cx="55905" cy="81179"/>
                        </a:xfrm>
                        <a:custGeom>
                          <a:avLst/>
                          <a:gdLst/>
                          <a:ahLst/>
                          <a:cxnLst/>
                          <a:rect l="0" t="0" r="0" b="0"/>
                          <a:pathLst>
                            <a:path w="55905" h="81179">
                              <a:moveTo>
                                <a:pt x="30302" y="0"/>
                              </a:moveTo>
                              <a:cubicBezTo>
                                <a:pt x="44704" y="0"/>
                                <a:pt x="55105" y="9602"/>
                                <a:pt x="55105" y="22632"/>
                              </a:cubicBezTo>
                              <a:lnTo>
                                <a:pt x="55105" y="22861"/>
                              </a:lnTo>
                              <a:cubicBezTo>
                                <a:pt x="55105" y="34531"/>
                                <a:pt x="48933" y="41732"/>
                                <a:pt x="34874" y="53963"/>
                              </a:cubicBezTo>
                              <a:lnTo>
                                <a:pt x="13487" y="72937"/>
                              </a:lnTo>
                              <a:lnTo>
                                <a:pt x="55905" y="72937"/>
                              </a:lnTo>
                              <a:lnTo>
                                <a:pt x="55905" y="81179"/>
                              </a:lnTo>
                              <a:lnTo>
                                <a:pt x="0" y="81179"/>
                              </a:lnTo>
                              <a:lnTo>
                                <a:pt x="0" y="74206"/>
                              </a:lnTo>
                              <a:lnTo>
                                <a:pt x="29045" y="48590"/>
                              </a:lnTo>
                              <a:cubicBezTo>
                                <a:pt x="41275" y="37618"/>
                                <a:pt x="45733" y="31445"/>
                                <a:pt x="45733" y="23444"/>
                              </a:cubicBezTo>
                              <a:cubicBezTo>
                                <a:pt x="45733" y="14072"/>
                                <a:pt x="38303" y="8116"/>
                                <a:pt x="29616" y="8116"/>
                              </a:cubicBezTo>
                              <a:cubicBezTo>
                                <a:pt x="20460" y="8116"/>
                                <a:pt x="14529" y="12916"/>
                                <a:pt x="8115" y="21831"/>
                              </a:cubicBezTo>
                              <a:lnTo>
                                <a:pt x="1486" y="17031"/>
                              </a:lnTo>
                              <a:cubicBezTo>
                                <a:pt x="8687" y="6286"/>
                                <a:pt x="16231" y="0"/>
                                <a:pt x="30302" y="0"/>
                              </a:cubicBezTo>
                              <a:close/>
                            </a:path>
                          </a:pathLst>
                        </a:custGeom>
                        <a:solidFill>
                          <a:srgbClr val="6D645E"/>
                        </a:solidFill>
                        <a:ln w="0" cap="flat">
                          <a:noFill/>
                          <a:miter lim="127000"/>
                        </a:ln>
                        <a:effectLst/>
                      </wps:spPr>
                      <wps:bodyPr/>
                    </wps:wsp>
                    <wps:wsp>
                      <wps:cNvPr id="2116903495" name="Shape 13"/>
                      <wps:cNvSpPr>
                        <a:spLocks/>
                      </wps:cNvSpPr>
                      <wps:spPr>
                        <a:xfrm>
                          <a:off x="289395" y="1343548"/>
                          <a:ext cx="56591" cy="81407"/>
                        </a:xfrm>
                        <a:custGeom>
                          <a:avLst/>
                          <a:gdLst/>
                          <a:ahLst/>
                          <a:cxnLst/>
                          <a:rect l="0" t="0" r="0" b="0"/>
                          <a:pathLst>
                            <a:path w="56591" h="81407">
                              <a:moveTo>
                                <a:pt x="4229" y="0"/>
                              </a:moveTo>
                              <a:lnTo>
                                <a:pt x="55334" y="0"/>
                              </a:lnTo>
                              <a:lnTo>
                                <a:pt x="55334" y="6629"/>
                              </a:lnTo>
                              <a:lnTo>
                                <a:pt x="30175" y="34531"/>
                              </a:lnTo>
                              <a:cubicBezTo>
                                <a:pt x="44133" y="35661"/>
                                <a:pt x="56591" y="42418"/>
                                <a:pt x="56591" y="57048"/>
                              </a:cubicBezTo>
                              <a:lnTo>
                                <a:pt x="56591" y="57277"/>
                              </a:lnTo>
                              <a:cubicBezTo>
                                <a:pt x="56591" y="71577"/>
                                <a:pt x="44704" y="81407"/>
                                <a:pt x="29845" y="81407"/>
                              </a:cubicBezTo>
                              <a:cubicBezTo>
                                <a:pt x="16459" y="81407"/>
                                <a:pt x="6515" y="75565"/>
                                <a:pt x="0" y="67107"/>
                              </a:cubicBezTo>
                              <a:lnTo>
                                <a:pt x="6515" y="61278"/>
                              </a:lnTo>
                              <a:cubicBezTo>
                                <a:pt x="12687" y="68834"/>
                                <a:pt x="20117" y="73178"/>
                                <a:pt x="29947" y="73178"/>
                              </a:cubicBezTo>
                              <a:cubicBezTo>
                                <a:pt x="39675" y="73178"/>
                                <a:pt x="47447" y="66993"/>
                                <a:pt x="47447" y="57620"/>
                              </a:cubicBezTo>
                              <a:lnTo>
                                <a:pt x="47447" y="57391"/>
                              </a:lnTo>
                              <a:cubicBezTo>
                                <a:pt x="47447" y="47447"/>
                                <a:pt x="38189" y="41961"/>
                                <a:pt x="25044" y="41961"/>
                              </a:cubicBezTo>
                              <a:lnTo>
                                <a:pt x="19888" y="41961"/>
                              </a:lnTo>
                              <a:lnTo>
                                <a:pt x="18059" y="36588"/>
                              </a:lnTo>
                              <a:lnTo>
                                <a:pt x="43332" y="8103"/>
                              </a:lnTo>
                              <a:lnTo>
                                <a:pt x="4229" y="8103"/>
                              </a:lnTo>
                              <a:lnTo>
                                <a:pt x="4229" y="0"/>
                              </a:lnTo>
                              <a:close/>
                            </a:path>
                          </a:pathLst>
                        </a:custGeom>
                        <a:solidFill>
                          <a:srgbClr val="6D645E"/>
                        </a:solidFill>
                        <a:ln w="0" cap="flat">
                          <a:noFill/>
                          <a:miter lim="127000"/>
                        </a:ln>
                        <a:effectLst/>
                      </wps:spPr>
                      <wps:bodyPr/>
                    </wps:wsp>
                    <wps:wsp>
                      <wps:cNvPr id="1742308470" name="Shape 14"/>
                      <wps:cNvSpPr>
                        <a:spLocks/>
                      </wps:cNvSpPr>
                      <wps:spPr>
                        <a:xfrm>
                          <a:off x="359693" y="1342401"/>
                          <a:ext cx="30067" cy="82317"/>
                        </a:xfrm>
                        <a:custGeom>
                          <a:avLst/>
                          <a:gdLst/>
                          <a:ahLst/>
                          <a:cxnLst/>
                          <a:rect l="0" t="0" r="0" b="0"/>
                          <a:pathLst>
                            <a:path w="30067" h="82317">
                              <a:moveTo>
                                <a:pt x="30067" y="0"/>
                              </a:moveTo>
                              <a:lnTo>
                                <a:pt x="30067" y="7899"/>
                              </a:lnTo>
                              <a:lnTo>
                                <a:pt x="17018" y="11810"/>
                              </a:lnTo>
                              <a:cubicBezTo>
                                <a:pt x="13745" y="14266"/>
                                <a:pt x="11773" y="17721"/>
                                <a:pt x="11773" y="21715"/>
                              </a:cubicBezTo>
                              <a:lnTo>
                                <a:pt x="11773" y="21956"/>
                              </a:lnTo>
                              <a:cubicBezTo>
                                <a:pt x="11773" y="26299"/>
                                <a:pt x="13802" y="29957"/>
                                <a:pt x="17104" y="32529"/>
                              </a:cubicBezTo>
                              <a:lnTo>
                                <a:pt x="30067" y="36584"/>
                              </a:lnTo>
                              <a:lnTo>
                                <a:pt x="30067" y="44017"/>
                              </a:lnTo>
                              <a:lnTo>
                                <a:pt x="15232" y="48275"/>
                              </a:lnTo>
                              <a:cubicBezTo>
                                <a:pt x="11459" y="50963"/>
                                <a:pt x="9144" y="54766"/>
                                <a:pt x="9144" y="59230"/>
                              </a:cubicBezTo>
                              <a:lnTo>
                                <a:pt x="9144" y="59447"/>
                              </a:lnTo>
                              <a:cubicBezTo>
                                <a:pt x="9144" y="63511"/>
                                <a:pt x="11087" y="67257"/>
                                <a:pt x="14675" y="69987"/>
                              </a:cubicBezTo>
                              <a:lnTo>
                                <a:pt x="30067" y="74431"/>
                              </a:lnTo>
                              <a:lnTo>
                                <a:pt x="30067" y="82317"/>
                              </a:lnTo>
                              <a:lnTo>
                                <a:pt x="8646" y="76014"/>
                              </a:lnTo>
                              <a:cubicBezTo>
                                <a:pt x="3258" y="72026"/>
                                <a:pt x="0" y="66368"/>
                                <a:pt x="0" y="59688"/>
                              </a:cubicBezTo>
                              <a:lnTo>
                                <a:pt x="0" y="59447"/>
                              </a:lnTo>
                              <a:cubicBezTo>
                                <a:pt x="0" y="49960"/>
                                <a:pt x="6858" y="43216"/>
                                <a:pt x="16459" y="39787"/>
                              </a:cubicBezTo>
                              <a:cubicBezTo>
                                <a:pt x="9030" y="36357"/>
                                <a:pt x="2743" y="30643"/>
                                <a:pt x="2743" y="21385"/>
                              </a:cubicBezTo>
                              <a:lnTo>
                                <a:pt x="2743" y="21156"/>
                              </a:lnTo>
                              <a:cubicBezTo>
                                <a:pt x="2743" y="14984"/>
                                <a:pt x="5915" y="9694"/>
                                <a:pt x="10917" y="5948"/>
                              </a:cubicBezTo>
                              <a:lnTo>
                                <a:pt x="30067" y="0"/>
                              </a:lnTo>
                              <a:close/>
                            </a:path>
                          </a:pathLst>
                        </a:custGeom>
                        <a:solidFill>
                          <a:srgbClr val="6D645E"/>
                        </a:solidFill>
                        <a:ln w="0" cap="flat">
                          <a:noFill/>
                          <a:miter lim="127000"/>
                        </a:ln>
                        <a:effectLst/>
                      </wps:spPr>
                      <wps:bodyPr/>
                    </wps:wsp>
                    <wps:wsp>
                      <wps:cNvPr id="239885135" name="Shape 15"/>
                      <wps:cNvSpPr>
                        <a:spLocks/>
                      </wps:cNvSpPr>
                      <wps:spPr>
                        <a:xfrm>
                          <a:off x="389760" y="1342399"/>
                          <a:ext cx="30067" cy="82321"/>
                        </a:xfrm>
                        <a:custGeom>
                          <a:avLst/>
                          <a:gdLst/>
                          <a:ahLst/>
                          <a:cxnLst/>
                          <a:rect l="0" t="0" r="0" b="0"/>
                          <a:pathLst>
                            <a:path w="30067" h="82321">
                              <a:moveTo>
                                <a:pt x="6" y="0"/>
                              </a:moveTo>
                              <a:cubicBezTo>
                                <a:pt x="14637" y="0"/>
                                <a:pt x="27324" y="8814"/>
                                <a:pt x="27324" y="21158"/>
                              </a:cubicBezTo>
                              <a:lnTo>
                                <a:pt x="27324" y="21387"/>
                              </a:lnTo>
                              <a:cubicBezTo>
                                <a:pt x="27324" y="30645"/>
                                <a:pt x="21038" y="36360"/>
                                <a:pt x="13608" y="39789"/>
                              </a:cubicBezTo>
                              <a:cubicBezTo>
                                <a:pt x="23095" y="43345"/>
                                <a:pt x="30067" y="49847"/>
                                <a:pt x="30067" y="59334"/>
                              </a:cubicBezTo>
                              <a:lnTo>
                                <a:pt x="30067" y="59575"/>
                              </a:lnTo>
                              <a:cubicBezTo>
                                <a:pt x="30067" y="73178"/>
                                <a:pt x="17037" y="82321"/>
                                <a:pt x="6" y="82321"/>
                              </a:cubicBezTo>
                              <a:lnTo>
                                <a:pt x="0" y="82320"/>
                              </a:lnTo>
                              <a:lnTo>
                                <a:pt x="0" y="74433"/>
                              </a:lnTo>
                              <a:lnTo>
                                <a:pt x="6" y="74435"/>
                              </a:lnTo>
                              <a:cubicBezTo>
                                <a:pt x="13151" y="74435"/>
                                <a:pt x="20923" y="67576"/>
                                <a:pt x="20923" y="59449"/>
                              </a:cubicBezTo>
                              <a:lnTo>
                                <a:pt x="20923" y="59233"/>
                              </a:lnTo>
                              <a:cubicBezTo>
                                <a:pt x="20923" y="50305"/>
                                <a:pt x="11665" y="44018"/>
                                <a:pt x="6" y="44018"/>
                              </a:cubicBezTo>
                              <a:lnTo>
                                <a:pt x="0" y="44020"/>
                              </a:lnTo>
                              <a:lnTo>
                                <a:pt x="0" y="36586"/>
                              </a:lnTo>
                              <a:lnTo>
                                <a:pt x="6" y="36588"/>
                              </a:lnTo>
                              <a:cubicBezTo>
                                <a:pt x="10179" y="36588"/>
                                <a:pt x="18294" y="30645"/>
                                <a:pt x="18294" y="21958"/>
                              </a:cubicBezTo>
                              <a:lnTo>
                                <a:pt x="18294" y="21717"/>
                              </a:lnTo>
                              <a:cubicBezTo>
                                <a:pt x="18294" y="13830"/>
                                <a:pt x="10408" y="7900"/>
                                <a:pt x="6" y="7900"/>
                              </a:cubicBezTo>
                              <a:lnTo>
                                <a:pt x="0" y="7901"/>
                              </a:lnTo>
                              <a:lnTo>
                                <a:pt x="0" y="2"/>
                              </a:lnTo>
                              <a:lnTo>
                                <a:pt x="6" y="0"/>
                              </a:lnTo>
                              <a:close/>
                            </a:path>
                          </a:pathLst>
                        </a:custGeom>
                        <a:solidFill>
                          <a:srgbClr val="6D645E"/>
                        </a:solidFill>
                        <a:ln w="0" cap="flat">
                          <a:noFill/>
                          <a:miter lim="127000"/>
                        </a:ln>
                        <a:effectLst/>
                      </wps:spPr>
                      <wps:bodyPr/>
                    </wps:wsp>
                    <wps:wsp>
                      <wps:cNvPr id="358927641" name="Shape 517"/>
                      <wps:cNvSpPr>
                        <a:spLocks/>
                      </wps:cNvSpPr>
                      <wps:spPr>
                        <a:xfrm>
                          <a:off x="434555" y="1411572"/>
                          <a:ext cx="10516" cy="12002"/>
                        </a:xfrm>
                        <a:custGeom>
                          <a:avLst/>
                          <a:gdLst/>
                          <a:ahLst/>
                          <a:cxnLst/>
                          <a:rect l="0" t="0" r="0" b="0"/>
                          <a:pathLst>
                            <a:path w="10516" h="12002">
                              <a:moveTo>
                                <a:pt x="0" y="0"/>
                              </a:moveTo>
                              <a:lnTo>
                                <a:pt x="10516" y="0"/>
                              </a:lnTo>
                              <a:lnTo>
                                <a:pt x="10516" y="12002"/>
                              </a:lnTo>
                              <a:lnTo>
                                <a:pt x="0" y="12002"/>
                              </a:lnTo>
                              <a:lnTo>
                                <a:pt x="0" y="0"/>
                              </a:lnTo>
                            </a:path>
                          </a:pathLst>
                        </a:custGeom>
                        <a:solidFill>
                          <a:srgbClr val="6D645E"/>
                        </a:solidFill>
                        <a:ln w="0" cap="flat">
                          <a:noFill/>
                          <a:miter lim="127000"/>
                        </a:ln>
                        <a:effectLst/>
                      </wps:spPr>
                      <wps:bodyPr/>
                    </wps:wsp>
                    <wps:wsp>
                      <wps:cNvPr id="185145602" name="Shape 17"/>
                      <wps:cNvSpPr>
                        <a:spLocks/>
                      </wps:cNvSpPr>
                      <wps:spPr>
                        <a:xfrm>
                          <a:off x="459706" y="1342401"/>
                          <a:ext cx="30067" cy="82317"/>
                        </a:xfrm>
                        <a:custGeom>
                          <a:avLst/>
                          <a:gdLst/>
                          <a:ahLst/>
                          <a:cxnLst/>
                          <a:rect l="0" t="0" r="0" b="0"/>
                          <a:pathLst>
                            <a:path w="30067" h="82317">
                              <a:moveTo>
                                <a:pt x="30067" y="0"/>
                              </a:moveTo>
                              <a:lnTo>
                                <a:pt x="30067" y="7899"/>
                              </a:lnTo>
                              <a:lnTo>
                                <a:pt x="17018" y="11810"/>
                              </a:lnTo>
                              <a:cubicBezTo>
                                <a:pt x="13745" y="14266"/>
                                <a:pt x="11773" y="17721"/>
                                <a:pt x="11773" y="21715"/>
                              </a:cubicBezTo>
                              <a:lnTo>
                                <a:pt x="11773" y="21956"/>
                              </a:lnTo>
                              <a:cubicBezTo>
                                <a:pt x="11773" y="26299"/>
                                <a:pt x="13802" y="29957"/>
                                <a:pt x="17104" y="32529"/>
                              </a:cubicBezTo>
                              <a:lnTo>
                                <a:pt x="30067" y="36584"/>
                              </a:lnTo>
                              <a:lnTo>
                                <a:pt x="30067" y="44017"/>
                              </a:lnTo>
                              <a:lnTo>
                                <a:pt x="15232" y="48275"/>
                              </a:lnTo>
                              <a:cubicBezTo>
                                <a:pt x="11459" y="50963"/>
                                <a:pt x="9144" y="54766"/>
                                <a:pt x="9144" y="59230"/>
                              </a:cubicBezTo>
                              <a:lnTo>
                                <a:pt x="9144" y="59447"/>
                              </a:lnTo>
                              <a:cubicBezTo>
                                <a:pt x="9144" y="63511"/>
                                <a:pt x="11087" y="67257"/>
                                <a:pt x="14675" y="69987"/>
                              </a:cubicBezTo>
                              <a:lnTo>
                                <a:pt x="30067" y="74431"/>
                              </a:lnTo>
                              <a:lnTo>
                                <a:pt x="30067" y="82317"/>
                              </a:lnTo>
                              <a:lnTo>
                                <a:pt x="8646" y="76014"/>
                              </a:lnTo>
                              <a:cubicBezTo>
                                <a:pt x="3258" y="72026"/>
                                <a:pt x="0" y="66368"/>
                                <a:pt x="0" y="59688"/>
                              </a:cubicBezTo>
                              <a:lnTo>
                                <a:pt x="0" y="59447"/>
                              </a:lnTo>
                              <a:cubicBezTo>
                                <a:pt x="0" y="49960"/>
                                <a:pt x="6858" y="43216"/>
                                <a:pt x="16459" y="39787"/>
                              </a:cubicBezTo>
                              <a:cubicBezTo>
                                <a:pt x="9030" y="36357"/>
                                <a:pt x="2743" y="30643"/>
                                <a:pt x="2743" y="21385"/>
                              </a:cubicBezTo>
                              <a:lnTo>
                                <a:pt x="2743" y="21156"/>
                              </a:lnTo>
                              <a:cubicBezTo>
                                <a:pt x="2743" y="14984"/>
                                <a:pt x="5915" y="9694"/>
                                <a:pt x="10917" y="5948"/>
                              </a:cubicBezTo>
                              <a:lnTo>
                                <a:pt x="30067" y="0"/>
                              </a:lnTo>
                              <a:close/>
                            </a:path>
                          </a:pathLst>
                        </a:custGeom>
                        <a:solidFill>
                          <a:srgbClr val="6D645E"/>
                        </a:solidFill>
                        <a:ln w="0" cap="flat">
                          <a:noFill/>
                          <a:miter lim="127000"/>
                        </a:ln>
                        <a:effectLst/>
                      </wps:spPr>
                      <wps:bodyPr/>
                    </wps:wsp>
                    <wps:wsp>
                      <wps:cNvPr id="1931453658" name="Shape 18"/>
                      <wps:cNvSpPr>
                        <a:spLocks/>
                      </wps:cNvSpPr>
                      <wps:spPr>
                        <a:xfrm>
                          <a:off x="489773" y="1342399"/>
                          <a:ext cx="30067" cy="82321"/>
                        </a:xfrm>
                        <a:custGeom>
                          <a:avLst/>
                          <a:gdLst/>
                          <a:ahLst/>
                          <a:cxnLst/>
                          <a:rect l="0" t="0" r="0" b="0"/>
                          <a:pathLst>
                            <a:path w="30067" h="82321">
                              <a:moveTo>
                                <a:pt x="6" y="0"/>
                              </a:moveTo>
                              <a:cubicBezTo>
                                <a:pt x="14637" y="0"/>
                                <a:pt x="27324" y="8814"/>
                                <a:pt x="27324" y="21158"/>
                              </a:cubicBezTo>
                              <a:lnTo>
                                <a:pt x="27324" y="21387"/>
                              </a:lnTo>
                              <a:cubicBezTo>
                                <a:pt x="27324" y="30645"/>
                                <a:pt x="21038" y="36360"/>
                                <a:pt x="13608" y="39789"/>
                              </a:cubicBezTo>
                              <a:cubicBezTo>
                                <a:pt x="23095" y="43345"/>
                                <a:pt x="30067" y="49847"/>
                                <a:pt x="30067" y="59334"/>
                              </a:cubicBezTo>
                              <a:lnTo>
                                <a:pt x="30067" y="59575"/>
                              </a:lnTo>
                              <a:cubicBezTo>
                                <a:pt x="30067" y="73178"/>
                                <a:pt x="17037" y="82321"/>
                                <a:pt x="6" y="82321"/>
                              </a:cubicBezTo>
                              <a:lnTo>
                                <a:pt x="0" y="82320"/>
                              </a:lnTo>
                              <a:lnTo>
                                <a:pt x="0" y="74433"/>
                              </a:lnTo>
                              <a:lnTo>
                                <a:pt x="6" y="74435"/>
                              </a:lnTo>
                              <a:cubicBezTo>
                                <a:pt x="13151" y="74435"/>
                                <a:pt x="20923" y="67576"/>
                                <a:pt x="20923" y="59449"/>
                              </a:cubicBezTo>
                              <a:lnTo>
                                <a:pt x="20923" y="59233"/>
                              </a:lnTo>
                              <a:cubicBezTo>
                                <a:pt x="20923" y="50305"/>
                                <a:pt x="11665" y="44018"/>
                                <a:pt x="6" y="44018"/>
                              </a:cubicBezTo>
                              <a:lnTo>
                                <a:pt x="0" y="44020"/>
                              </a:lnTo>
                              <a:lnTo>
                                <a:pt x="0" y="36586"/>
                              </a:lnTo>
                              <a:lnTo>
                                <a:pt x="6" y="36588"/>
                              </a:lnTo>
                              <a:cubicBezTo>
                                <a:pt x="10179" y="36588"/>
                                <a:pt x="18294" y="30645"/>
                                <a:pt x="18294" y="21958"/>
                              </a:cubicBezTo>
                              <a:lnTo>
                                <a:pt x="18294" y="21717"/>
                              </a:lnTo>
                              <a:cubicBezTo>
                                <a:pt x="18294" y="13830"/>
                                <a:pt x="10408" y="7900"/>
                                <a:pt x="6" y="7900"/>
                              </a:cubicBezTo>
                              <a:lnTo>
                                <a:pt x="0" y="7901"/>
                              </a:lnTo>
                              <a:lnTo>
                                <a:pt x="0" y="2"/>
                              </a:lnTo>
                              <a:lnTo>
                                <a:pt x="6" y="0"/>
                              </a:lnTo>
                              <a:close/>
                            </a:path>
                          </a:pathLst>
                        </a:custGeom>
                        <a:solidFill>
                          <a:srgbClr val="6D645E"/>
                        </a:solidFill>
                        <a:ln w="0" cap="flat">
                          <a:noFill/>
                          <a:miter lim="127000"/>
                        </a:ln>
                        <a:effectLst/>
                      </wps:spPr>
                      <wps:bodyPr/>
                    </wps:wsp>
                    <wps:wsp>
                      <wps:cNvPr id="1960425332" name="Shape 19"/>
                      <wps:cNvSpPr>
                        <a:spLocks/>
                      </wps:cNvSpPr>
                      <wps:spPr>
                        <a:xfrm>
                          <a:off x="531482" y="1343548"/>
                          <a:ext cx="56591" cy="81407"/>
                        </a:xfrm>
                        <a:custGeom>
                          <a:avLst/>
                          <a:gdLst/>
                          <a:ahLst/>
                          <a:cxnLst/>
                          <a:rect l="0" t="0" r="0" b="0"/>
                          <a:pathLst>
                            <a:path w="56591" h="81407">
                              <a:moveTo>
                                <a:pt x="4229" y="0"/>
                              </a:moveTo>
                              <a:lnTo>
                                <a:pt x="55334" y="0"/>
                              </a:lnTo>
                              <a:lnTo>
                                <a:pt x="55334" y="6629"/>
                              </a:lnTo>
                              <a:lnTo>
                                <a:pt x="30175" y="34531"/>
                              </a:lnTo>
                              <a:cubicBezTo>
                                <a:pt x="44133" y="35661"/>
                                <a:pt x="56591" y="42418"/>
                                <a:pt x="56591" y="57048"/>
                              </a:cubicBezTo>
                              <a:lnTo>
                                <a:pt x="56591" y="57277"/>
                              </a:lnTo>
                              <a:cubicBezTo>
                                <a:pt x="56591" y="71577"/>
                                <a:pt x="44704" y="81407"/>
                                <a:pt x="29845" y="81407"/>
                              </a:cubicBezTo>
                              <a:cubicBezTo>
                                <a:pt x="16459" y="81407"/>
                                <a:pt x="6515" y="75565"/>
                                <a:pt x="0" y="67107"/>
                              </a:cubicBezTo>
                              <a:lnTo>
                                <a:pt x="6515" y="61278"/>
                              </a:lnTo>
                              <a:cubicBezTo>
                                <a:pt x="12687" y="68834"/>
                                <a:pt x="20117" y="73178"/>
                                <a:pt x="29959" y="73178"/>
                              </a:cubicBezTo>
                              <a:cubicBezTo>
                                <a:pt x="39675" y="73178"/>
                                <a:pt x="47447" y="66993"/>
                                <a:pt x="47447" y="57620"/>
                              </a:cubicBezTo>
                              <a:lnTo>
                                <a:pt x="47447" y="57391"/>
                              </a:lnTo>
                              <a:cubicBezTo>
                                <a:pt x="47447" y="47447"/>
                                <a:pt x="38189" y="41961"/>
                                <a:pt x="25044" y="41961"/>
                              </a:cubicBezTo>
                              <a:lnTo>
                                <a:pt x="19888" y="41961"/>
                              </a:lnTo>
                              <a:lnTo>
                                <a:pt x="18059" y="36588"/>
                              </a:lnTo>
                              <a:lnTo>
                                <a:pt x="43332" y="8103"/>
                              </a:lnTo>
                              <a:lnTo>
                                <a:pt x="4229" y="8103"/>
                              </a:lnTo>
                              <a:lnTo>
                                <a:pt x="4229" y="0"/>
                              </a:lnTo>
                              <a:close/>
                            </a:path>
                          </a:pathLst>
                        </a:custGeom>
                        <a:solidFill>
                          <a:srgbClr val="6D645E"/>
                        </a:solidFill>
                        <a:ln w="0" cap="flat">
                          <a:noFill/>
                          <a:miter lim="127000"/>
                        </a:ln>
                        <a:effectLst/>
                      </wps:spPr>
                      <wps:bodyPr/>
                    </wps:wsp>
                    <wps:wsp>
                      <wps:cNvPr id="1762410238" name="Shape 20"/>
                      <wps:cNvSpPr>
                        <a:spLocks/>
                      </wps:cNvSpPr>
                      <wps:spPr>
                        <a:xfrm>
                          <a:off x="601321" y="1342403"/>
                          <a:ext cx="55905" cy="81179"/>
                        </a:xfrm>
                        <a:custGeom>
                          <a:avLst/>
                          <a:gdLst/>
                          <a:ahLst/>
                          <a:cxnLst/>
                          <a:rect l="0" t="0" r="0" b="0"/>
                          <a:pathLst>
                            <a:path w="55905" h="81179">
                              <a:moveTo>
                                <a:pt x="30302" y="0"/>
                              </a:moveTo>
                              <a:cubicBezTo>
                                <a:pt x="44704" y="0"/>
                                <a:pt x="55105" y="9602"/>
                                <a:pt x="55105" y="22632"/>
                              </a:cubicBezTo>
                              <a:lnTo>
                                <a:pt x="55105" y="22861"/>
                              </a:lnTo>
                              <a:cubicBezTo>
                                <a:pt x="55105" y="34531"/>
                                <a:pt x="48933" y="41732"/>
                                <a:pt x="34874" y="53963"/>
                              </a:cubicBezTo>
                              <a:lnTo>
                                <a:pt x="13487" y="72937"/>
                              </a:lnTo>
                              <a:lnTo>
                                <a:pt x="55905" y="72937"/>
                              </a:lnTo>
                              <a:lnTo>
                                <a:pt x="55905" y="81179"/>
                              </a:lnTo>
                              <a:lnTo>
                                <a:pt x="0" y="81179"/>
                              </a:lnTo>
                              <a:lnTo>
                                <a:pt x="0" y="74206"/>
                              </a:lnTo>
                              <a:lnTo>
                                <a:pt x="29045" y="48590"/>
                              </a:lnTo>
                              <a:cubicBezTo>
                                <a:pt x="41275" y="37618"/>
                                <a:pt x="45733" y="31445"/>
                                <a:pt x="45733" y="23444"/>
                              </a:cubicBezTo>
                              <a:cubicBezTo>
                                <a:pt x="45733" y="14072"/>
                                <a:pt x="38303" y="8116"/>
                                <a:pt x="29616" y="8116"/>
                              </a:cubicBezTo>
                              <a:cubicBezTo>
                                <a:pt x="20460" y="8116"/>
                                <a:pt x="14529" y="12916"/>
                                <a:pt x="8115" y="21831"/>
                              </a:cubicBezTo>
                              <a:lnTo>
                                <a:pt x="1486" y="17031"/>
                              </a:lnTo>
                              <a:cubicBezTo>
                                <a:pt x="8687" y="6286"/>
                                <a:pt x="16231" y="0"/>
                                <a:pt x="30302" y="0"/>
                              </a:cubicBezTo>
                              <a:close/>
                            </a:path>
                          </a:pathLst>
                        </a:custGeom>
                        <a:solidFill>
                          <a:srgbClr val="6D645E"/>
                        </a:solidFill>
                        <a:ln w="0" cap="flat">
                          <a:noFill/>
                          <a:miter lim="127000"/>
                        </a:ln>
                        <a:effectLst/>
                      </wps:spPr>
                      <wps:bodyPr/>
                    </wps:wsp>
                    <wps:wsp>
                      <wps:cNvPr id="249766480" name="Shape 21"/>
                      <wps:cNvSpPr>
                        <a:spLocks/>
                      </wps:cNvSpPr>
                      <wps:spPr>
                        <a:xfrm>
                          <a:off x="666246" y="1364404"/>
                          <a:ext cx="27667" cy="40201"/>
                        </a:xfrm>
                        <a:custGeom>
                          <a:avLst/>
                          <a:gdLst/>
                          <a:ahLst/>
                          <a:cxnLst/>
                          <a:rect l="0" t="0" r="0" b="0"/>
                          <a:pathLst>
                            <a:path w="27667" h="40201">
                              <a:moveTo>
                                <a:pt x="27667" y="0"/>
                              </a:moveTo>
                              <a:lnTo>
                                <a:pt x="27667" y="12008"/>
                              </a:lnTo>
                              <a:lnTo>
                                <a:pt x="10858" y="32645"/>
                              </a:lnTo>
                              <a:lnTo>
                                <a:pt x="27667" y="32645"/>
                              </a:lnTo>
                              <a:lnTo>
                                <a:pt x="27667" y="40201"/>
                              </a:lnTo>
                              <a:lnTo>
                                <a:pt x="2286" y="40201"/>
                              </a:lnTo>
                              <a:lnTo>
                                <a:pt x="0" y="33674"/>
                              </a:lnTo>
                              <a:lnTo>
                                <a:pt x="27667" y="0"/>
                              </a:lnTo>
                              <a:close/>
                            </a:path>
                          </a:pathLst>
                        </a:custGeom>
                        <a:solidFill>
                          <a:srgbClr val="6D645E"/>
                        </a:solidFill>
                        <a:ln w="0" cap="flat">
                          <a:noFill/>
                          <a:miter lim="127000"/>
                        </a:ln>
                        <a:effectLst/>
                      </wps:spPr>
                      <wps:bodyPr/>
                    </wps:wsp>
                    <wps:wsp>
                      <wps:cNvPr id="637834825" name="Shape 22"/>
                      <wps:cNvSpPr>
                        <a:spLocks/>
                      </wps:cNvSpPr>
                      <wps:spPr>
                        <a:xfrm>
                          <a:off x="693913" y="1342973"/>
                          <a:ext cx="37967" cy="80607"/>
                        </a:xfrm>
                        <a:custGeom>
                          <a:avLst/>
                          <a:gdLst/>
                          <a:ahLst/>
                          <a:cxnLst/>
                          <a:rect l="0" t="0" r="0" b="0"/>
                          <a:pathLst>
                            <a:path w="37967" h="80607">
                              <a:moveTo>
                                <a:pt x="17609" y="0"/>
                              </a:moveTo>
                              <a:lnTo>
                                <a:pt x="25495" y="0"/>
                              </a:lnTo>
                              <a:lnTo>
                                <a:pt x="25495" y="54077"/>
                              </a:lnTo>
                              <a:lnTo>
                                <a:pt x="37967" y="54077"/>
                              </a:lnTo>
                              <a:lnTo>
                                <a:pt x="37967" y="61633"/>
                              </a:lnTo>
                              <a:lnTo>
                                <a:pt x="25495" y="61633"/>
                              </a:lnTo>
                              <a:lnTo>
                                <a:pt x="25495" y="80607"/>
                              </a:lnTo>
                              <a:lnTo>
                                <a:pt x="16808" y="80607"/>
                              </a:lnTo>
                              <a:lnTo>
                                <a:pt x="16808" y="61633"/>
                              </a:lnTo>
                              <a:lnTo>
                                <a:pt x="0" y="61633"/>
                              </a:lnTo>
                              <a:lnTo>
                                <a:pt x="0" y="54077"/>
                              </a:lnTo>
                              <a:lnTo>
                                <a:pt x="16808" y="54077"/>
                              </a:lnTo>
                              <a:lnTo>
                                <a:pt x="16808" y="12802"/>
                              </a:lnTo>
                              <a:lnTo>
                                <a:pt x="0" y="33439"/>
                              </a:lnTo>
                              <a:lnTo>
                                <a:pt x="0" y="21431"/>
                              </a:lnTo>
                              <a:lnTo>
                                <a:pt x="17609" y="0"/>
                              </a:lnTo>
                              <a:close/>
                            </a:path>
                          </a:pathLst>
                        </a:custGeom>
                        <a:solidFill>
                          <a:srgbClr val="6D645E"/>
                        </a:solidFill>
                        <a:ln w="0" cap="flat">
                          <a:noFill/>
                          <a:miter lim="127000"/>
                        </a:ln>
                        <a:effectLst/>
                      </wps:spPr>
                      <wps:bodyPr/>
                    </wps:wsp>
                    <wps:wsp>
                      <wps:cNvPr id="2117205673" name="Shape 518"/>
                      <wps:cNvSpPr>
                        <a:spLocks/>
                      </wps:cNvSpPr>
                      <wps:spPr>
                        <a:xfrm>
                          <a:off x="820203" y="1332337"/>
                          <a:ext cx="9144" cy="105880"/>
                        </a:xfrm>
                        <a:custGeom>
                          <a:avLst/>
                          <a:gdLst/>
                          <a:ahLst/>
                          <a:cxnLst/>
                          <a:rect l="0" t="0" r="0" b="0"/>
                          <a:pathLst>
                            <a:path w="9144" h="105880">
                              <a:moveTo>
                                <a:pt x="0" y="0"/>
                              </a:moveTo>
                              <a:lnTo>
                                <a:pt x="9144" y="0"/>
                              </a:lnTo>
                              <a:lnTo>
                                <a:pt x="9144" y="105880"/>
                              </a:lnTo>
                              <a:lnTo>
                                <a:pt x="0" y="105880"/>
                              </a:lnTo>
                              <a:lnTo>
                                <a:pt x="0" y="0"/>
                              </a:lnTo>
                            </a:path>
                          </a:pathLst>
                        </a:custGeom>
                        <a:solidFill>
                          <a:srgbClr val="6D645E"/>
                        </a:solidFill>
                        <a:ln w="0" cap="flat">
                          <a:noFill/>
                          <a:miter lim="127000"/>
                        </a:ln>
                        <a:effectLst/>
                      </wps:spPr>
                      <wps:bodyPr/>
                    </wps:wsp>
                    <wps:wsp>
                      <wps:cNvPr id="831206941" name="Shape 24"/>
                      <wps:cNvSpPr>
                        <a:spLocks/>
                      </wps:cNvSpPr>
                      <wps:spPr>
                        <a:xfrm>
                          <a:off x="913008" y="1342980"/>
                          <a:ext cx="26175" cy="80594"/>
                        </a:xfrm>
                        <a:custGeom>
                          <a:avLst/>
                          <a:gdLst/>
                          <a:ahLst/>
                          <a:cxnLst/>
                          <a:rect l="0" t="0" r="0" b="0"/>
                          <a:pathLst>
                            <a:path w="26175" h="80594">
                              <a:moveTo>
                                <a:pt x="19545" y="0"/>
                              </a:moveTo>
                              <a:lnTo>
                                <a:pt x="26175" y="0"/>
                              </a:lnTo>
                              <a:lnTo>
                                <a:pt x="26175" y="80594"/>
                              </a:lnTo>
                              <a:lnTo>
                                <a:pt x="17259" y="80594"/>
                              </a:lnTo>
                              <a:lnTo>
                                <a:pt x="17259" y="9372"/>
                              </a:lnTo>
                              <a:lnTo>
                                <a:pt x="2172" y="14059"/>
                              </a:lnTo>
                              <a:lnTo>
                                <a:pt x="0" y="6743"/>
                              </a:lnTo>
                              <a:lnTo>
                                <a:pt x="19545" y="0"/>
                              </a:lnTo>
                              <a:close/>
                            </a:path>
                          </a:pathLst>
                        </a:custGeom>
                        <a:solidFill>
                          <a:srgbClr val="6D645E"/>
                        </a:solidFill>
                        <a:ln w="0" cap="flat">
                          <a:noFill/>
                          <a:miter lim="127000"/>
                        </a:ln>
                        <a:effectLst/>
                      </wps:spPr>
                      <wps:bodyPr/>
                    </wps:wsp>
                    <wps:wsp>
                      <wps:cNvPr id="228281612" name="Shape 25"/>
                      <wps:cNvSpPr>
                        <a:spLocks/>
                      </wps:cNvSpPr>
                      <wps:spPr>
                        <a:xfrm>
                          <a:off x="990954" y="1342401"/>
                          <a:ext cx="30067" cy="82317"/>
                        </a:xfrm>
                        <a:custGeom>
                          <a:avLst/>
                          <a:gdLst/>
                          <a:ahLst/>
                          <a:cxnLst/>
                          <a:rect l="0" t="0" r="0" b="0"/>
                          <a:pathLst>
                            <a:path w="30067" h="82317">
                              <a:moveTo>
                                <a:pt x="30067" y="0"/>
                              </a:moveTo>
                              <a:lnTo>
                                <a:pt x="30067" y="7899"/>
                              </a:lnTo>
                              <a:lnTo>
                                <a:pt x="17018" y="11810"/>
                              </a:lnTo>
                              <a:cubicBezTo>
                                <a:pt x="13745" y="14266"/>
                                <a:pt x="11773" y="17721"/>
                                <a:pt x="11773" y="21715"/>
                              </a:cubicBezTo>
                              <a:lnTo>
                                <a:pt x="11773" y="21956"/>
                              </a:lnTo>
                              <a:cubicBezTo>
                                <a:pt x="11773" y="26299"/>
                                <a:pt x="13802" y="29957"/>
                                <a:pt x="17104" y="32529"/>
                              </a:cubicBezTo>
                              <a:lnTo>
                                <a:pt x="30067" y="36584"/>
                              </a:lnTo>
                              <a:lnTo>
                                <a:pt x="30067" y="44017"/>
                              </a:lnTo>
                              <a:lnTo>
                                <a:pt x="15232" y="48275"/>
                              </a:lnTo>
                              <a:cubicBezTo>
                                <a:pt x="11459" y="50963"/>
                                <a:pt x="9144" y="54766"/>
                                <a:pt x="9144" y="59230"/>
                              </a:cubicBezTo>
                              <a:lnTo>
                                <a:pt x="9144" y="59447"/>
                              </a:lnTo>
                              <a:cubicBezTo>
                                <a:pt x="9144" y="63511"/>
                                <a:pt x="11087" y="67257"/>
                                <a:pt x="14675" y="69987"/>
                              </a:cubicBezTo>
                              <a:lnTo>
                                <a:pt x="30067" y="74431"/>
                              </a:lnTo>
                              <a:lnTo>
                                <a:pt x="30067" y="82317"/>
                              </a:lnTo>
                              <a:lnTo>
                                <a:pt x="8646" y="76014"/>
                              </a:lnTo>
                              <a:cubicBezTo>
                                <a:pt x="3258" y="72026"/>
                                <a:pt x="0" y="66368"/>
                                <a:pt x="0" y="59688"/>
                              </a:cubicBezTo>
                              <a:lnTo>
                                <a:pt x="0" y="59447"/>
                              </a:lnTo>
                              <a:cubicBezTo>
                                <a:pt x="0" y="49960"/>
                                <a:pt x="6858" y="43216"/>
                                <a:pt x="16459" y="39787"/>
                              </a:cubicBezTo>
                              <a:cubicBezTo>
                                <a:pt x="9030" y="36357"/>
                                <a:pt x="2743" y="30643"/>
                                <a:pt x="2743" y="21385"/>
                              </a:cubicBezTo>
                              <a:lnTo>
                                <a:pt x="2743" y="21156"/>
                              </a:lnTo>
                              <a:cubicBezTo>
                                <a:pt x="2743" y="14984"/>
                                <a:pt x="5915" y="9694"/>
                                <a:pt x="10917" y="5948"/>
                              </a:cubicBezTo>
                              <a:lnTo>
                                <a:pt x="30067" y="0"/>
                              </a:lnTo>
                              <a:close/>
                            </a:path>
                          </a:pathLst>
                        </a:custGeom>
                        <a:solidFill>
                          <a:srgbClr val="6D645E"/>
                        </a:solidFill>
                        <a:ln w="0" cap="flat">
                          <a:noFill/>
                          <a:miter lim="127000"/>
                        </a:ln>
                        <a:effectLst/>
                      </wps:spPr>
                      <wps:bodyPr/>
                    </wps:wsp>
                    <wps:wsp>
                      <wps:cNvPr id="723462331" name="Shape 26"/>
                      <wps:cNvSpPr>
                        <a:spLocks/>
                      </wps:cNvSpPr>
                      <wps:spPr>
                        <a:xfrm>
                          <a:off x="1021022" y="1342399"/>
                          <a:ext cx="30067" cy="82321"/>
                        </a:xfrm>
                        <a:custGeom>
                          <a:avLst/>
                          <a:gdLst/>
                          <a:ahLst/>
                          <a:cxnLst/>
                          <a:rect l="0" t="0" r="0" b="0"/>
                          <a:pathLst>
                            <a:path w="30067" h="82321">
                              <a:moveTo>
                                <a:pt x="6" y="0"/>
                              </a:moveTo>
                              <a:cubicBezTo>
                                <a:pt x="14637" y="0"/>
                                <a:pt x="27324" y="8814"/>
                                <a:pt x="27324" y="21158"/>
                              </a:cubicBezTo>
                              <a:lnTo>
                                <a:pt x="27324" y="21387"/>
                              </a:lnTo>
                              <a:cubicBezTo>
                                <a:pt x="27324" y="30645"/>
                                <a:pt x="21038" y="36360"/>
                                <a:pt x="13608" y="39789"/>
                              </a:cubicBezTo>
                              <a:cubicBezTo>
                                <a:pt x="23095" y="43345"/>
                                <a:pt x="30067" y="49847"/>
                                <a:pt x="30067" y="59334"/>
                              </a:cubicBezTo>
                              <a:lnTo>
                                <a:pt x="30067" y="59575"/>
                              </a:lnTo>
                              <a:cubicBezTo>
                                <a:pt x="30067" y="73178"/>
                                <a:pt x="17037" y="82321"/>
                                <a:pt x="6" y="82321"/>
                              </a:cubicBezTo>
                              <a:lnTo>
                                <a:pt x="0" y="82320"/>
                              </a:lnTo>
                              <a:lnTo>
                                <a:pt x="0" y="74433"/>
                              </a:lnTo>
                              <a:lnTo>
                                <a:pt x="6" y="74435"/>
                              </a:lnTo>
                              <a:cubicBezTo>
                                <a:pt x="13151" y="74435"/>
                                <a:pt x="20923" y="67576"/>
                                <a:pt x="20923" y="59449"/>
                              </a:cubicBezTo>
                              <a:lnTo>
                                <a:pt x="20923" y="59233"/>
                              </a:lnTo>
                              <a:cubicBezTo>
                                <a:pt x="20923" y="50305"/>
                                <a:pt x="11665" y="44018"/>
                                <a:pt x="6" y="44018"/>
                              </a:cubicBezTo>
                              <a:lnTo>
                                <a:pt x="0" y="44020"/>
                              </a:lnTo>
                              <a:lnTo>
                                <a:pt x="0" y="36586"/>
                              </a:lnTo>
                              <a:lnTo>
                                <a:pt x="6" y="36588"/>
                              </a:lnTo>
                              <a:cubicBezTo>
                                <a:pt x="10179" y="36588"/>
                                <a:pt x="18294" y="30645"/>
                                <a:pt x="18294" y="21958"/>
                              </a:cubicBezTo>
                              <a:lnTo>
                                <a:pt x="18294" y="21717"/>
                              </a:lnTo>
                              <a:cubicBezTo>
                                <a:pt x="18294" y="13830"/>
                                <a:pt x="10408" y="7900"/>
                                <a:pt x="6" y="7900"/>
                              </a:cubicBezTo>
                              <a:lnTo>
                                <a:pt x="0" y="7901"/>
                              </a:lnTo>
                              <a:lnTo>
                                <a:pt x="0" y="2"/>
                              </a:lnTo>
                              <a:lnTo>
                                <a:pt x="6" y="0"/>
                              </a:lnTo>
                              <a:close/>
                            </a:path>
                          </a:pathLst>
                        </a:custGeom>
                        <a:solidFill>
                          <a:srgbClr val="6D645E"/>
                        </a:solidFill>
                        <a:ln w="0" cap="flat">
                          <a:noFill/>
                          <a:miter lim="127000"/>
                        </a:ln>
                        <a:effectLst/>
                      </wps:spPr>
                      <wps:bodyPr/>
                    </wps:wsp>
                    <wps:wsp>
                      <wps:cNvPr id="749252496" name="Shape 27"/>
                      <wps:cNvSpPr>
                        <a:spLocks/>
                      </wps:cNvSpPr>
                      <wps:spPr>
                        <a:xfrm>
                          <a:off x="1061931" y="1364404"/>
                          <a:ext cx="27667" cy="40201"/>
                        </a:xfrm>
                        <a:custGeom>
                          <a:avLst/>
                          <a:gdLst/>
                          <a:ahLst/>
                          <a:cxnLst/>
                          <a:rect l="0" t="0" r="0" b="0"/>
                          <a:pathLst>
                            <a:path w="27667" h="40201">
                              <a:moveTo>
                                <a:pt x="27667" y="0"/>
                              </a:moveTo>
                              <a:lnTo>
                                <a:pt x="27667" y="12008"/>
                              </a:lnTo>
                              <a:lnTo>
                                <a:pt x="10858" y="32645"/>
                              </a:lnTo>
                              <a:lnTo>
                                <a:pt x="27667" y="32645"/>
                              </a:lnTo>
                              <a:lnTo>
                                <a:pt x="27667" y="40201"/>
                              </a:lnTo>
                              <a:lnTo>
                                <a:pt x="2286" y="40201"/>
                              </a:lnTo>
                              <a:lnTo>
                                <a:pt x="0" y="33674"/>
                              </a:lnTo>
                              <a:lnTo>
                                <a:pt x="27667" y="0"/>
                              </a:lnTo>
                              <a:close/>
                            </a:path>
                          </a:pathLst>
                        </a:custGeom>
                        <a:solidFill>
                          <a:srgbClr val="6D645E"/>
                        </a:solidFill>
                        <a:ln w="0" cap="flat">
                          <a:noFill/>
                          <a:miter lim="127000"/>
                        </a:ln>
                        <a:effectLst/>
                      </wps:spPr>
                      <wps:bodyPr/>
                    </wps:wsp>
                    <wps:wsp>
                      <wps:cNvPr id="1047199863" name="Shape 28"/>
                      <wps:cNvSpPr>
                        <a:spLocks/>
                      </wps:cNvSpPr>
                      <wps:spPr>
                        <a:xfrm>
                          <a:off x="1089598" y="1342973"/>
                          <a:ext cx="37967" cy="80607"/>
                        </a:xfrm>
                        <a:custGeom>
                          <a:avLst/>
                          <a:gdLst/>
                          <a:ahLst/>
                          <a:cxnLst/>
                          <a:rect l="0" t="0" r="0" b="0"/>
                          <a:pathLst>
                            <a:path w="37967" h="80607">
                              <a:moveTo>
                                <a:pt x="17609" y="0"/>
                              </a:moveTo>
                              <a:lnTo>
                                <a:pt x="25495" y="0"/>
                              </a:lnTo>
                              <a:lnTo>
                                <a:pt x="25495" y="54077"/>
                              </a:lnTo>
                              <a:lnTo>
                                <a:pt x="37967" y="54077"/>
                              </a:lnTo>
                              <a:lnTo>
                                <a:pt x="37967" y="61633"/>
                              </a:lnTo>
                              <a:lnTo>
                                <a:pt x="25495" y="61633"/>
                              </a:lnTo>
                              <a:lnTo>
                                <a:pt x="25495" y="80607"/>
                              </a:lnTo>
                              <a:lnTo>
                                <a:pt x="16808" y="80607"/>
                              </a:lnTo>
                              <a:lnTo>
                                <a:pt x="16808" y="61633"/>
                              </a:lnTo>
                              <a:lnTo>
                                <a:pt x="0" y="61633"/>
                              </a:lnTo>
                              <a:lnTo>
                                <a:pt x="0" y="54077"/>
                              </a:lnTo>
                              <a:lnTo>
                                <a:pt x="16808" y="54077"/>
                              </a:lnTo>
                              <a:lnTo>
                                <a:pt x="16808" y="12802"/>
                              </a:lnTo>
                              <a:lnTo>
                                <a:pt x="0" y="33439"/>
                              </a:lnTo>
                              <a:lnTo>
                                <a:pt x="0" y="21431"/>
                              </a:lnTo>
                              <a:lnTo>
                                <a:pt x="17609" y="0"/>
                              </a:lnTo>
                              <a:close/>
                            </a:path>
                          </a:pathLst>
                        </a:custGeom>
                        <a:solidFill>
                          <a:srgbClr val="6D645E"/>
                        </a:solidFill>
                        <a:ln w="0" cap="flat">
                          <a:noFill/>
                          <a:miter lim="127000"/>
                        </a:ln>
                        <a:effectLst/>
                      </wps:spPr>
                      <wps:bodyPr/>
                    </wps:wsp>
                    <wps:wsp>
                      <wps:cNvPr id="1084367130" name="Shape 29"/>
                      <wps:cNvSpPr>
                        <a:spLocks/>
                      </wps:cNvSpPr>
                      <wps:spPr>
                        <a:xfrm>
                          <a:off x="1138626" y="1364404"/>
                          <a:ext cx="27667" cy="40201"/>
                        </a:xfrm>
                        <a:custGeom>
                          <a:avLst/>
                          <a:gdLst/>
                          <a:ahLst/>
                          <a:cxnLst/>
                          <a:rect l="0" t="0" r="0" b="0"/>
                          <a:pathLst>
                            <a:path w="27667" h="40201">
                              <a:moveTo>
                                <a:pt x="27667" y="0"/>
                              </a:moveTo>
                              <a:lnTo>
                                <a:pt x="27667" y="12008"/>
                              </a:lnTo>
                              <a:lnTo>
                                <a:pt x="10858" y="32645"/>
                              </a:lnTo>
                              <a:lnTo>
                                <a:pt x="27667" y="32645"/>
                              </a:lnTo>
                              <a:lnTo>
                                <a:pt x="27667" y="40201"/>
                              </a:lnTo>
                              <a:lnTo>
                                <a:pt x="2286" y="40201"/>
                              </a:lnTo>
                              <a:lnTo>
                                <a:pt x="0" y="33674"/>
                              </a:lnTo>
                              <a:lnTo>
                                <a:pt x="27667" y="0"/>
                              </a:lnTo>
                              <a:close/>
                            </a:path>
                          </a:pathLst>
                        </a:custGeom>
                        <a:solidFill>
                          <a:srgbClr val="6D645E"/>
                        </a:solidFill>
                        <a:ln w="0" cap="flat">
                          <a:noFill/>
                          <a:miter lim="127000"/>
                        </a:ln>
                        <a:effectLst/>
                      </wps:spPr>
                      <wps:bodyPr/>
                    </wps:wsp>
                    <wps:wsp>
                      <wps:cNvPr id="326821841" name="Shape 30"/>
                      <wps:cNvSpPr>
                        <a:spLocks/>
                      </wps:cNvSpPr>
                      <wps:spPr>
                        <a:xfrm>
                          <a:off x="1166293" y="1342973"/>
                          <a:ext cx="37967" cy="80607"/>
                        </a:xfrm>
                        <a:custGeom>
                          <a:avLst/>
                          <a:gdLst/>
                          <a:ahLst/>
                          <a:cxnLst/>
                          <a:rect l="0" t="0" r="0" b="0"/>
                          <a:pathLst>
                            <a:path w="37967" h="80607">
                              <a:moveTo>
                                <a:pt x="17609" y="0"/>
                              </a:moveTo>
                              <a:lnTo>
                                <a:pt x="25495" y="0"/>
                              </a:lnTo>
                              <a:lnTo>
                                <a:pt x="25495" y="54077"/>
                              </a:lnTo>
                              <a:lnTo>
                                <a:pt x="37967" y="54077"/>
                              </a:lnTo>
                              <a:lnTo>
                                <a:pt x="37967" y="61633"/>
                              </a:lnTo>
                              <a:lnTo>
                                <a:pt x="25495" y="61633"/>
                              </a:lnTo>
                              <a:lnTo>
                                <a:pt x="25495" y="80607"/>
                              </a:lnTo>
                              <a:lnTo>
                                <a:pt x="16808" y="80607"/>
                              </a:lnTo>
                              <a:lnTo>
                                <a:pt x="16808" y="61633"/>
                              </a:lnTo>
                              <a:lnTo>
                                <a:pt x="0" y="61633"/>
                              </a:lnTo>
                              <a:lnTo>
                                <a:pt x="0" y="54077"/>
                              </a:lnTo>
                              <a:lnTo>
                                <a:pt x="16808" y="54077"/>
                              </a:lnTo>
                              <a:lnTo>
                                <a:pt x="16808" y="12802"/>
                              </a:lnTo>
                              <a:lnTo>
                                <a:pt x="0" y="33439"/>
                              </a:lnTo>
                              <a:lnTo>
                                <a:pt x="0" y="21431"/>
                              </a:lnTo>
                              <a:lnTo>
                                <a:pt x="17609" y="0"/>
                              </a:lnTo>
                              <a:close/>
                            </a:path>
                          </a:pathLst>
                        </a:custGeom>
                        <a:solidFill>
                          <a:srgbClr val="6D645E"/>
                        </a:solidFill>
                        <a:ln w="0" cap="flat">
                          <a:noFill/>
                          <a:miter lim="127000"/>
                        </a:ln>
                        <a:effectLst/>
                      </wps:spPr>
                      <wps:bodyPr/>
                    </wps:wsp>
                    <wps:wsp>
                      <wps:cNvPr id="620338045" name="Shape 519"/>
                      <wps:cNvSpPr>
                        <a:spLocks/>
                      </wps:cNvSpPr>
                      <wps:spPr>
                        <a:xfrm>
                          <a:off x="1219212" y="1411572"/>
                          <a:ext cx="10516" cy="12002"/>
                        </a:xfrm>
                        <a:custGeom>
                          <a:avLst/>
                          <a:gdLst/>
                          <a:ahLst/>
                          <a:cxnLst/>
                          <a:rect l="0" t="0" r="0" b="0"/>
                          <a:pathLst>
                            <a:path w="10516" h="12002">
                              <a:moveTo>
                                <a:pt x="0" y="0"/>
                              </a:moveTo>
                              <a:lnTo>
                                <a:pt x="10516" y="0"/>
                              </a:lnTo>
                              <a:lnTo>
                                <a:pt x="10516" y="12002"/>
                              </a:lnTo>
                              <a:lnTo>
                                <a:pt x="0" y="12002"/>
                              </a:lnTo>
                              <a:lnTo>
                                <a:pt x="0" y="0"/>
                              </a:lnTo>
                            </a:path>
                          </a:pathLst>
                        </a:custGeom>
                        <a:solidFill>
                          <a:srgbClr val="6D645E"/>
                        </a:solidFill>
                        <a:ln w="0" cap="flat">
                          <a:noFill/>
                          <a:miter lim="127000"/>
                        </a:ln>
                        <a:effectLst/>
                      </wps:spPr>
                      <wps:bodyPr/>
                    </wps:wsp>
                    <wps:wsp>
                      <wps:cNvPr id="756264676" name="Shape 32"/>
                      <wps:cNvSpPr>
                        <a:spLocks/>
                      </wps:cNvSpPr>
                      <wps:spPr>
                        <a:xfrm>
                          <a:off x="1247441" y="1408134"/>
                          <a:ext cx="27210" cy="16814"/>
                        </a:xfrm>
                        <a:custGeom>
                          <a:avLst/>
                          <a:gdLst/>
                          <a:ahLst/>
                          <a:cxnLst/>
                          <a:rect l="0" t="0" r="0" b="0"/>
                          <a:pathLst>
                            <a:path w="27210" h="16814">
                              <a:moveTo>
                                <a:pt x="5258" y="0"/>
                              </a:moveTo>
                              <a:cubicBezTo>
                                <a:pt x="11786" y="5715"/>
                                <a:pt x="17843" y="8585"/>
                                <a:pt x="24930" y="8585"/>
                              </a:cubicBezTo>
                              <a:lnTo>
                                <a:pt x="27210" y="7981"/>
                              </a:lnTo>
                              <a:lnTo>
                                <a:pt x="27210" y="16221"/>
                              </a:lnTo>
                              <a:lnTo>
                                <a:pt x="24701" y="16814"/>
                              </a:lnTo>
                              <a:cubicBezTo>
                                <a:pt x="14288" y="16814"/>
                                <a:pt x="6744" y="12585"/>
                                <a:pt x="0" y="6985"/>
                              </a:cubicBezTo>
                              <a:lnTo>
                                <a:pt x="5258" y="0"/>
                              </a:lnTo>
                              <a:close/>
                            </a:path>
                          </a:pathLst>
                        </a:custGeom>
                        <a:solidFill>
                          <a:srgbClr val="6D645E"/>
                        </a:solidFill>
                        <a:ln w="0" cap="flat">
                          <a:noFill/>
                          <a:miter lim="127000"/>
                        </a:ln>
                        <a:effectLst/>
                      </wps:spPr>
                      <wps:bodyPr/>
                    </wps:wsp>
                    <wps:wsp>
                      <wps:cNvPr id="2146313690" name="Shape 33"/>
                      <wps:cNvSpPr>
                        <a:spLocks/>
                      </wps:cNvSpPr>
                      <wps:spPr>
                        <a:xfrm>
                          <a:off x="1245612" y="1342170"/>
                          <a:ext cx="29038" cy="52248"/>
                        </a:xfrm>
                        <a:custGeom>
                          <a:avLst/>
                          <a:gdLst/>
                          <a:ahLst/>
                          <a:cxnLst/>
                          <a:rect l="0" t="0" r="0" b="0"/>
                          <a:pathLst>
                            <a:path w="29038" h="52248">
                              <a:moveTo>
                                <a:pt x="28816" y="0"/>
                              </a:moveTo>
                              <a:lnTo>
                                <a:pt x="29038" y="87"/>
                              </a:lnTo>
                              <a:lnTo>
                                <a:pt x="29038" y="8221"/>
                              </a:lnTo>
                              <a:lnTo>
                                <a:pt x="28461" y="8014"/>
                              </a:lnTo>
                              <a:cubicBezTo>
                                <a:pt x="16472" y="8014"/>
                                <a:pt x="9258" y="16802"/>
                                <a:pt x="9258" y="26746"/>
                              </a:cubicBezTo>
                              <a:lnTo>
                                <a:pt x="9258" y="26988"/>
                              </a:lnTo>
                              <a:cubicBezTo>
                                <a:pt x="9258" y="37161"/>
                                <a:pt x="17272" y="44476"/>
                                <a:pt x="28931" y="44476"/>
                              </a:cubicBezTo>
                              <a:lnTo>
                                <a:pt x="29038" y="44434"/>
                              </a:lnTo>
                              <a:lnTo>
                                <a:pt x="29038" y="51937"/>
                              </a:lnTo>
                              <a:lnTo>
                                <a:pt x="27902" y="52248"/>
                              </a:lnTo>
                              <a:cubicBezTo>
                                <a:pt x="11430" y="52248"/>
                                <a:pt x="0" y="41847"/>
                                <a:pt x="0" y="27445"/>
                              </a:cubicBezTo>
                              <a:lnTo>
                                <a:pt x="0" y="27204"/>
                              </a:lnTo>
                              <a:cubicBezTo>
                                <a:pt x="0" y="12002"/>
                                <a:pt x="11773" y="0"/>
                                <a:pt x="28816" y="0"/>
                              </a:cubicBezTo>
                              <a:close/>
                            </a:path>
                          </a:pathLst>
                        </a:custGeom>
                        <a:solidFill>
                          <a:srgbClr val="6D645E"/>
                        </a:solidFill>
                        <a:ln w="0" cap="flat">
                          <a:noFill/>
                          <a:miter lim="127000"/>
                        </a:ln>
                        <a:effectLst/>
                      </wps:spPr>
                      <wps:bodyPr/>
                    </wps:wsp>
                    <wps:wsp>
                      <wps:cNvPr id="1777415616" name="Shape 34"/>
                      <wps:cNvSpPr>
                        <a:spLocks/>
                      </wps:cNvSpPr>
                      <wps:spPr>
                        <a:xfrm>
                          <a:off x="1274651" y="1342257"/>
                          <a:ext cx="30753" cy="82099"/>
                        </a:xfrm>
                        <a:custGeom>
                          <a:avLst/>
                          <a:gdLst/>
                          <a:ahLst/>
                          <a:cxnLst/>
                          <a:rect l="0" t="0" r="0" b="0"/>
                          <a:pathLst>
                            <a:path w="30753" h="82099">
                              <a:moveTo>
                                <a:pt x="0" y="0"/>
                              </a:moveTo>
                              <a:lnTo>
                                <a:pt x="20809" y="8143"/>
                              </a:lnTo>
                              <a:cubicBezTo>
                                <a:pt x="26880" y="14214"/>
                                <a:pt x="30753" y="23129"/>
                                <a:pt x="30753" y="39131"/>
                              </a:cubicBezTo>
                              <a:lnTo>
                                <a:pt x="30753" y="39360"/>
                              </a:lnTo>
                              <a:cubicBezTo>
                                <a:pt x="30753" y="58390"/>
                                <a:pt x="23167" y="73250"/>
                                <a:pt x="11031" y="79490"/>
                              </a:cubicBezTo>
                              <a:lnTo>
                                <a:pt x="0" y="82099"/>
                              </a:lnTo>
                              <a:lnTo>
                                <a:pt x="0" y="73858"/>
                              </a:lnTo>
                              <a:lnTo>
                                <a:pt x="7559" y="71856"/>
                              </a:lnTo>
                              <a:cubicBezTo>
                                <a:pt x="16351" y="66782"/>
                                <a:pt x="21752" y="54714"/>
                                <a:pt x="21495" y="39360"/>
                              </a:cubicBezTo>
                              <a:cubicBezTo>
                                <a:pt x="19323" y="42845"/>
                                <a:pt x="16437" y="46046"/>
                                <a:pt x="12708" y="48375"/>
                              </a:cubicBezTo>
                              <a:lnTo>
                                <a:pt x="0" y="51850"/>
                              </a:lnTo>
                              <a:lnTo>
                                <a:pt x="0" y="44347"/>
                              </a:lnTo>
                              <a:lnTo>
                                <a:pt x="14423" y="38788"/>
                              </a:lnTo>
                              <a:cubicBezTo>
                                <a:pt x="17866" y="35416"/>
                                <a:pt x="19780" y="30901"/>
                                <a:pt x="19780" y="26329"/>
                              </a:cubicBezTo>
                              <a:lnTo>
                                <a:pt x="19780" y="26088"/>
                              </a:lnTo>
                              <a:cubicBezTo>
                                <a:pt x="19780" y="21008"/>
                                <a:pt x="17694" y="16468"/>
                                <a:pt x="14107" y="13198"/>
                              </a:cubicBezTo>
                              <a:lnTo>
                                <a:pt x="0" y="8134"/>
                              </a:lnTo>
                              <a:lnTo>
                                <a:pt x="0" y="0"/>
                              </a:lnTo>
                              <a:close/>
                            </a:path>
                          </a:pathLst>
                        </a:custGeom>
                        <a:solidFill>
                          <a:srgbClr val="6D645E"/>
                        </a:solidFill>
                        <a:ln w="0" cap="flat">
                          <a:noFill/>
                          <a:miter lim="127000"/>
                        </a:ln>
                        <a:effectLst/>
                      </wps:spPr>
                      <wps:bodyPr/>
                    </wps:wsp>
                    <wps:wsp>
                      <wps:cNvPr id="1351426408" name="Shape 35"/>
                      <wps:cNvSpPr>
                        <a:spLocks/>
                      </wps:cNvSpPr>
                      <wps:spPr>
                        <a:xfrm>
                          <a:off x="1319441" y="1342214"/>
                          <a:ext cx="33795" cy="82739"/>
                        </a:xfrm>
                        <a:custGeom>
                          <a:avLst/>
                          <a:gdLst/>
                          <a:ahLst/>
                          <a:cxnLst/>
                          <a:rect l="0" t="0" r="0" b="0"/>
                          <a:pathLst>
                            <a:path w="33795" h="82739">
                              <a:moveTo>
                                <a:pt x="33795" y="0"/>
                              </a:moveTo>
                              <a:lnTo>
                                <a:pt x="33795" y="8206"/>
                              </a:lnTo>
                              <a:lnTo>
                                <a:pt x="33731" y="8189"/>
                              </a:lnTo>
                              <a:cubicBezTo>
                                <a:pt x="18758" y="8189"/>
                                <a:pt x="9385" y="23506"/>
                                <a:pt x="9385" y="41121"/>
                              </a:cubicBezTo>
                              <a:lnTo>
                                <a:pt x="9385" y="41337"/>
                              </a:lnTo>
                              <a:cubicBezTo>
                                <a:pt x="9385" y="54463"/>
                                <a:pt x="14786" y="66560"/>
                                <a:pt x="23803" y="71787"/>
                              </a:cubicBezTo>
                              <a:lnTo>
                                <a:pt x="33795" y="74465"/>
                              </a:lnTo>
                              <a:lnTo>
                                <a:pt x="33795" y="82724"/>
                              </a:lnTo>
                              <a:lnTo>
                                <a:pt x="33731" y="82739"/>
                              </a:lnTo>
                              <a:cubicBezTo>
                                <a:pt x="13043" y="82739"/>
                                <a:pt x="0" y="63994"/>
                                <a:pt x="0" y="41578"/>
                              </a:cubicBezTo>
                              <a:lnTo>
                                <a:pt x="0" y="41337"/>
                              </a:lnTo>
                              <a:cubicBezTo>
                                <a:pt x="0" y="24544"/>
                                <a:pt x="7529" y="9666"/>
                                <a:pt x="19974" y="3277"/>
                              </a:cubicBezTo>
                              <a:lnTo>
                                <a:pt x="33795" y="0"/>
                              </a:lnTo>
                              <a:close/>
                            </a:path>
                          </a:pathLst>
                        </a:custGeom>
                        <a:solidFill>
                          <a:srgbClr val="6D645E"/>
                        </a:solidFill>
                        <a:ln w="0" cap="flat">
                          <a:noFill/>
                          <a:miter lim="127000"/>
                        </a:ln>
                        <a:effectLst/>
                      </wps:spPr>
                      <wps:bodyPr/>
                    </wps:wsp>
                    <wps:wsp>
                      <wps:cNvPr id="829903744" name="Shape 36"/>
                      <wps:cNvSpPr>
                        <a:spLocks/>
                      </wps:cNvSpPr>
                      <wps:spPr>
                        <a:xfrm>
                          <a:off x="1353236" y="1342175"/>
                          <a:ext cx="33782" cy="82764"/>
                        </a:xfrm>
                        <a:custGeom>
                          <a:avLst/>
                          <a:gdLst/>
                          <a:ahLst/>
                          <a:cxnLst/>
                          <a:rect l="0" t="0" r="0" b="0"/>
                          <a:pathLst>
                            <a:path w="33782" h="82764">
                              <a:moveTo>
                                <a:pt x="165" y="0"/>
                              </a:moveTo>
                              <a:cubicBezTo>
                                <a:pt x="20752" y="0"/>
                                <a:pt x="33782" y="18745"/>
                                <a:pt x="33782" y="41160"/>
                              </a:cubicBezTo>
                              <a:lnTo>
                                <a:pt x="33782" y="41377"/>
                              </a:lnTo>
                              <a:cubicBezTo>
                                <a:pt x="33782" y="58188"/>
                                <a:pt x="26324" y="73071"/>
                                <a:pt x="13910" y="79462"/>
                              </a:cubicBezTo>
                              <a:lnTo>
                                <a:pt x="0" y="82764"/>
                              </a:lnTo>
                              <a:lnTo>
                                <a:pt x="0" y="74505"/>
                              </a:lnTo>
                              <a:lnTo>
                                <a:pt x="165" y="74549"/>
                              </a:lnTo>
                              <a:cubicBezTo>
                                <a:pt x="15151" y="74549"/>
                                <a:pt x="24409" y="59106"/>
                                <a:pt x="24409" y="41618"/>
                              </a:cubicBezTo>
                              <a:lnTo>
                                <a:pt x="24409" y="41377"/>
                              </a:lnTo>
                              <a:cubicBezTo>
                                <a:pt x="24409" y="28260"/>
                                <a:pt x="19009" y="16173"/>
                                <a:pt x="10034" y="10949"/>
                              </a:cubicBezTo>
                              <a:lnTo>
                                <a:pt x="0" y="8246"/>
                              </a:lnTo>
                              <a:lnTo>
                                <a:pt x="0" y="40"/>
                              </a:lnTo>
                              <a:lnTo>
                                <a:pt x="165" y="0"/>
                              </a:lnTo>
                              <a:close/>
                            </a:path>
                          </a:pathLst>
                        </a:custGeom>
                        <a:solidFill>
                          <a:srgbClr val="6D645E"/>
                        </a:solidFill>
                        <a:ln w="0" cap="flat">
                          <a:noFill/>
                          <a:miter lim="127000"/>
                        </a:ln>
                        <a:effectLst/>
                      </wps:spPr>
                      <wps:bodyPr/>
                    </wps:wsp>
                    <wps:wsp>
                      <wps:cNvPr id="1540604260" name="Shape 37"/>
                      <wps:cNvSpPr>
                        <a:spLocks/>
                      </wps:cNvSpPr>
                      <wps:spPr>
                        <a:xfrm>
                          <a:off x="1400143" y="1343549"/>
                          <a:ext cx="57163" cy="81407"/>
                        </a:xfrm>
                        <a:custGeom>
                          <a:avLst/>
                          <a:gdLst/>
                          <a:ahLst/>
                          <a:cxnLst/>
                          <a:rect l="0" t="0" r="0" b="0"/>
                          <a:pathLst>
                            <a:path w="57163" h="81407">
                              <a:moveTo>
                                <a:pt x="7544" y="0"/>
                              </a:moveTo>
                              <a:lnTo>
                                <a:pt x="53619" y="0"/>
                              </a:lnTo>
                              <a:lnTo>
                                <a:pt x="53619" y="8344"/>
                              </a:lnTo>
                              <a:lnTo>
                                <a:pt x="15430" y="8344"/>
                              </a:lnTo>
                              <a:lnTo>
                                <a:pt x="13729" y="33959"/>
                              </a:lnTo>
                              <a:cubicBezTo>
                                <a:pt x="18415" y="31902"/>
                                <a:pt x="22873" y="30404"/>
                                <a:pt x="29502" y="30404"/>
                              </a:cubicBezTo>
                              <a:cubicBezTo>
                                <a:pt x="45047" y="30404"/>
                                <a:pt x="57163" y="39674"/>
                                <a:pt x="57163" y="54876"/>
                              </a:cubicBezTo>
                              <a:lnTo>
                                <a:pt x="57163" y="55105"/>
                              </a:lnTo>
                              <a:cubicBezTo>
                                <a:pt x="57163" y="70764"/>
                                <a:pt x="45276" y="81407"/>
                                <a:pt x="28588" y="81407"/>
                              </a:cubicBezTo>
                              <a:cubicBezTo>
                                <a:pt x="17158" y="81407"/>
                                <a:pt x="7201" y="75908"/>
                                <a:pt x="0" y="68707"/>
                              </a:cubicBezTo>
                              <a:lnTo>
                                <a:pt x="5944" y="62192"/>
                              </a:lnTo>
                              <a:cubicBezTo>
                                <a:pt x="12929" y="68948"/>
                                <a:pt x="20587" y="73177"/>
                                <a:pt x="28702" y="73177"/>
                              </a:cubicBezTo>
                              <a:cubicBezTo>
                                <a:pt x="40132" y="73177"/>
                                <a:pt x="48019" y="65621"/>
                                <a:pt x="48019" y="55448"/>
                              </a:cubicBezTo>
                              <a:lnTo>
                                <a:pt x="48019" y="55219"/>
                              </a:lnTo>
                              <a:cubicBezTo>
                                <a:pt x="48019" y="45276"/>
                                <a:pt x="39789" y="38405"/>
                                <a:pt x="28130" y="38405"/>
                              </a:cubicBezTo>
                              <a:cubicBezTo>
                                <a:pt x="21387" y="38405"/>
                                <a:pt x="16002" y="40462"/>
                                <a:pt x="11316" y="42989"/>
                              </a:cubicBezTo>
                              <a:lnTo>
                                <a:pt x="5258" y="38976"/>
                              </a:lnTo>
                              <a:lnTo>
                                <a:pt x="7544" y="0"/>
                              </a:lnTo>
                              <a:close/>
                            </a:path>
                          </a:pathLst>
                        </a:custGeom>
                        <a:solidFill>
                          <a:srgbClr val="6D645E"/>
                        </a:solidFill>
                        <a:ln w="0" cap="flat">
                          <a:noFill/>
                          <a:miter lim="127000"/>
                        </a:ln>
                        <a:effectLst/>
                      </wps:spPr>
                      <wps:bodyPr/>
                    </wps:wsp>
                    <wps:wsp>
                      <wps:cNvPr id="627859692" name="Shape 520"/>
                      <wps:cNvSpPr>
                        <a:spLocks/>
                      </wps:cNvSpPr>
                      <wps:spPr>
                        <a:xfrm>
                          <a:off x="1471459" y="1384585"/>
                          <a:ext cx="31788" cy="9258"/>
                        </a:xfrm>
                        <a:custGeom>
                          <a:avLst/>
                          <a:gdLst/>
                          <a:ahLst/>
                          <a:cxnLst/>
                          <a:rect l="0" t="0" r="0" b="0"/>
                          <a:pathLst>
                            <a:path w="31788" h="9258">
                              <a:moveTo>
                                <a:pt x="0" y="0"/>
                              </a:moveTo>
                              <a:lnTo>
                                <a:pt x="31788" y="0"/>
                              </a:lnTo>
                              <a:lnTo>
                                <a:pt x="31788" y="9258"/>
                              </a:lnTo>
                              <a:lnTo>
                                <a:pt x="0" y="9258"/>
                              </a:lnTo>
                              <a:lnTo>
                                <a:pt x="0" y="0"/>
                              </a:lnTo>
                            </a:path>
                          </a:pathLst>
                        </a:custGeom>
                        <a:solidFill>
                          <a:srgbClr val="6D645E"/>
                        </a:solidFill>
                        <a:ln w="0" cap="flat">
                          <a:noFill/>
                          <a:miter lim="127000"/>
                        </a:ln>
                        <a:effectLst/>
                      </wps:spPr>
                      <wps:bodyPr/>
                    </wps:wsp>
                    <wps:wsp>
                      <wps:cNvPr id="997978340" name="Shape 39"/>
                      <wps:cNvSpPr>
                        <a:spLocks/>
                      </wps:cNvSpPr>
                      <wps:spPr>
                        <a:xfrm>
                          <a:off x="1505975" y="1343550"/>
                          <a:ext cx="62890" cy="80035"/>
                        </a:xfrm>
                        <a:custGeom>
                          <a:avLst/>
                          <a:gdLst/>
                          <a:ahLst/>
                          <a:cxnLst/>
                          <a:rect l="0" t="0" r="0" b="0"/>
                          <a:pathLst>
                            <a:path w="62890" h="80035">
                              <a:moveTo>
                                <a:pt x="0" y="0"/>
                              </a:moveTo>
                              <a:lnTo>
                                <a:pt x="62890" y="0"/>
                              </a:lnTo>
                              <a:lnTo>
                                <a:pt x="62890" y="8344"/>
                              </a:lnTo>
                              <a:lnTo>
                                <a:pt x="36017" y="8344"/>
                              </a:lnTo>
                              <a:lnTo>
                                <a:pt x="36017" y="80035"/>
                              </a:lnTo>
                              <a:lnTo>
                                <a:pt x="26873" y="80035"/>
                              </a:lnTo>
                              <a:lnTo>
                                <a:pt x="26873" y="8344"/>
                              </a:lnTo>
                              <a:lnTo>
                                <a:pt x="0" y="8344"/>
                              </a:lnTo>
                              <a:lnTo>
                                <a:pt x="0" y="0"/>
                              </a:lnTo>
                              <a:close/>
                            </a:path>
                          </a:pathLst>
                        </a:custGeom>
                        <a:solidFill>
                          <a:srgbClr val="6D645E"/>
                        </a:solidFill>
                        <a:ln w="0" cap="flat">
                          <a:noFill/>
                          <a:miter lim="127000"/>
                        </a:ln>
                        <a:effectLst/>
                      </wps:spPr>
                      <wps:bodyPr/>
                    </wps:wsp>
                    <wps:wsp>
                      <wps:cNvPr id="1118797290" name="Shape 40"/>
                      <wps:cNvSpPr>
                        <a:spLocks/>
                      </wps:cNvSpPr>
                      <wps:spPr>
                        <a:xfrm>
                          <a:off x="1585763" y="1343546"/>
                          <a:ext cx="58433" cy="80035"/>
                        </a:xfrm>
                        <a:custGeom>
                          <a:avLst/>
                          <a:gdLst/>
                          <a:ahLst/>
                          <a:cxnLst/>
                          <a:rect l="0" t="0" r="0" b="0"/>
                          <a:pathLst>
                            <a:path w="58433" h="80035">
                              <a:moveTo>
                                <a:pt x="0" y="0"/>
                              </a:moveTo>
                              <a:lnTo>
                                <a:pt x="57861" y="0"/>
                              </a:lnTo>
                              <a:lnTo>
                                <a:pt x="57861" y="8230"/>
                              </a:lnTo>
                              <a:lnTo>
                                <a:pt x="9030" y="8230"/>
                              </a:lnTo>
                              <a:lnTo>
                                <a:pt x="9030" y="35560"/>
                              </a:lnTo>
                              <a:lnTo>
                                <a:pt x="52705" y="35560"/>
                              </a:lnTo>
                              <a:lnTo>
                                <a:pt x="52705" y="43790"/>
                              </a:lnTo>
                              <a:lnTo>
                                <a:pt x="9030" y="43790"/>
                              </a:lnTo>
                              <a:lnTo>
                                <a:pt x="9030" y="71793"/>
                              </a:lnTo>
                              <a:lnTo>
                                <a:pt x="58433" y="71793"/>
                              </a:lnTo>
                              <a:lnTo>
                                <a:pt x="58433" y="80035"/>
                              </a:lnTo>
                              <a:lnTo>
                                <a:pt x="0" y="80035"/>
                              </a:lnTo>
                              <a:lnTo>
                                <a:pt x="0" y="0"/>
                              </a:lnTo>
                              <a:close/>
                            </a:path>
                          </a:pathLst>
                        </a:custGeom>
                        <a:solidFill>
                          <a:srgbClr val="6D645E"/>
                        </a:solidFill>
                        <a:ln w="0" cap="flat">
                          <a:noFill/>
                          <a:miter lim="127000"/>
                        </a:ln>
                        <a:effectLst/>
                      </wps:spPr>
                      <wps:bodyPr/>
                    </wps:wsp>
                    <wps:wsp>
                      <wps:cNvPr id="1870579705" name="Shape 41"/>
                      <wps:cNvSpPr>
                        <a:spLocks/>
                      </wps:cNvSpPr>
                      <wps:spPr>
                        <a:xfrm>
                          <a:off x="1658800" y="1342175"/>
                          <a:ext cx="72149" cy="82779"/>
                        </a:xfrm>
                        <a:custGeom>
                          <a:avLst/>
                          <a:gdLst/>
                          <a:ahLst/>
                          <a:cxnLst/>
                          <a:rect l="0" t="0" r="0" b="0"/>
                          <a:pathLst>
                            <a:path w="72149" h="82779">
                              <a:moveTo>
                                <a:pt x="40475" y="0"/>
                              </a:moveTo>
                              <a:cubicBezTo>
                                <a:pt x="54991" y="0"/>
                                <a:pt x="63678" y="5143"/>
                                <a:pt x="71692" y="12700"/>
                              </a:cubicBezTo>
                              <a:lnTo>
                                <a:pt x="65507" y="19317"/>
                              </a:lnTo>
                              <a:cubicBezTo>
                                <a:pt x="58763" y="12915"/>
                                <a:pt x="51219" y="8344"/>
                                <a:pt x="40361" y="8344"/>
                              </a:cubicBezTo>
                              <a:cubicBezTo>
                                <a:pt x="22631" y="8344"/>
                                <a:pt x="9373" y="22758"/>
                                <a:pt x="9373" y="41160"/>
                              </a:cubicBezTo>
                              <a:lnTo>
                                <a:pt x="9373" y="41377"/>
                              </a:lnTo>
                              <a:cubicBezTo>
                                <a:pt x="9373" y="59906"/>
                                <a:pt x="22758" y="74434"/>
                                <a:pt x="40361" y="74434"/>
                              </a:cubicBezTo>
                              <a:cubicBezTo>
                                <a:pt x="51333" y="74434"/>
                                <a:pt x="58534" y="70205"/>
                                <a:pt x="66192" y="62890"/>
                              </a:cubicBezTo>
                              <a:lnTo>
                                <a:pt x="72149" y="68719"/>
                              </a:lnTo>
                              <a:cubicBezTo>
                                <a:pt x="63792" y="77177"/>
                                <a:pt x="54648" y="82779"/>
                                <a:pt x="40132" y="82779"/>
                              </a:cubicBezTo>
                              <a:cubicBezTo>
                                <a:pt x="17031" y="82779"/>
                                <a:pt x="0" y="64605"/>
                                <a:pt x="0" y="41618"/>
                              </a:cubicBezTo>
                              <a:lnTo>
                                <a:pt x="0" y="41377"/>
                              </a:lnTo>
                              <a:cubicBezTo>
                                <a:pt x="0" y="18745"/>
                                <a:pt x="16916" y="0"/>
                                <a:pt x="40475" y="0"/>
                              </a:cubicBezTo>
                              <a:close/>
                            </a:path>
                          </a:pathLst>
                        </a:custGeom>
                        <a:solidFill>
                          <a:srgbClr val="6D645E"/>
                        </a:solidFill>
                        <a:ln w="0" cap="flat">
                          <a:noFill/>
                          <a:miter lim="127000"/>
                        </a:ln>
                        <a:effectLst/>
                      </wps:spPr>
                      <wps:bodyPr/>
                    </wps:wsp>
                    <wps:wsp>
                      <wps:cNvPr id="1665432945" name="Shape 42"/>
                      <wps:cNvSpPr>
                        <a:spLocks/>
                      </wps:cNvSpPr>
                      <wps:spPr>
                        <a:xfrm>
                          <a:off x="1746696" y="1343546"/>
                          <a:ext cx="64262" cy="80035"/>
                        </a:xfrm>
                        <a:custGeom>
                          <a:avLst/>
                          <a:gdLst/>
                          <a:ahLst/>
                          <a:cxnLst/>
                          <a:rect l="0" t="0" r="0" b="0"/>
                          <a:pathLst>
                            <a:path w="64262" h="80035">
                              <a:moveTo>
                                <a:pt x="0" y="0"/>
                              </a:moveTo>
                              <a:lnTo>
                                <a:pt x="9030" y="0"/>
                              </a:lnTo>
                              <a:lnTo>
                                <a:pt x="9030" y="35560"/>
                              </a:lnTo>
                              <a:lnTo>
                                <a:pt x="55232" y="35560"/>
                              </a:lnTo>
                              <a:lnTo>
                                <a:pt x="55232" y="0"/>
                              </a:lnTo>
                              <a:lnTo>
                                <a:pt x="64262" y="0"/>
                              </a:lnTo>
                              <a:lnTo>
                                <a:pt x="64262" y="80035"/>
                              </a:lnTo>
                              <a:lnTo>
                                <a:pt x="55232" y="80035"/>
                              </a:lnTo>
                              <a:lnTo>
                                <a:pt x="55232" y="44018"/>
                              </a:lnTo>
                              <a:lnTo>
                                <a:pt x="9030" y="44018"/>
                              </a:lnTo>
                              <a:lnTo>
                                <a:pt x="9030" y="80035"/>
                              </a:lnTo>
                              <a:lnTo>
                                <a:pt x="0" y="80035"/>
                              </a:lnTo>
                              <a:lnTo>
                                <a:pt x="0" y="0"/>
                              </a:lnTo>
                              <a:close/>
                            </a:path>
                          </a:pathLst>
                        </a:custGeom>
                        <a:solidFill>
                          <a:srgbClr val="6D645E"/>
                        </a:solidFill>
                        <a:ln w="0" cap="flat">
                          <a:noFill/>
                          <a:miter lim="127000"/>
                        </a:ln>
                        <a:effectLst/>
                      </wps:spPr>
                      <wps:bodyPr/>
                    </wps:wsp>
                    <wps:wsp>
                      <wps:cNvPr id="1766439980" name="Shape 43"/>
                      <wps:cNvSpPr>
                        <a:spLocks/>
                      </wps:cNvSpPr>
                      <wps:spPr>
                        <a:xfrm>
                          <a:off x="1864307" y="1341828"/>
                          <a:ext cx="35446" cy="97879"/>
                        </a:xfrm>
                        <a:custGeom>
                          <a:avLst/>
                          <a:gdLst/>
                          <a:ahLst/>
                          <a:cxnLst/>
                          <a:rect l="0" t="0" r="0" b="0"/>
                          <a:pathLst>
                            <a:path w="35446" h="97879">
                              <a:moveTo>
                                <a:pt x="31674" y="0"/>
                              </a:moveTo>
                              <a:lnTo>
                                <a:pt x="35446" y="5830"/>
                              </a:lnTo>
                              <a:cubicBezTo>
                                <a:pt x="18059" y="16917"/>
                                <a:pt x="8915" y="30645"/>
                                <a:pt x="8915" y="48933"/>
                              </a:cubicBezTo>
                              <a:cubicBezTo>
                                <a:pt x="8915" y="67221"/>
                                <a:pt x="18059" y="80950"/>
                                <a:pt x="35446" y="92050"/>
                              </a:cubicBezTo>
                              <a:lnTo>
                                <a:pt x="31674" y="97879"/>
                              </a:lnTo>
                              <a:cubicBezTo>
                                <a:pt x="11316" y="86437"/>
                                <a:pt x="0" y="69965"/>
                                <a:pt x="0" y="48933"/>
                              </a:cubicBezTo>
                              <a:cubicBezTo>
                                <a:pt x="0" y="27902"/>
                                <a:pt x="11316" y="11430"/>
                                <a:pt x="31674" y="0"/>
                              </a:cubicBezTo>
                              <a:close/>
                            </a:path>
                          </a:pathLst>
                        </a:custGeom>
                        <a:solidFill>
                          <a:srgbClr val="6D645E"/>
                        </a:solidFill>
                        <a:ln w="0" cap="flat">
                          <a:noFill/>
                          <a:miter lim="127000"/>
                        </a:ln>
                        <a:effectLst/>
                      </wps:spPr>
                      <wps:bodyPr/>
                    </wps:wsp>
                    <wps:wsp>
                      <wps:cNvPr id="271907211" name="Shape 44"/>
                      <wps:cNvSpPr>
                        <a:spLocks/>
                      </wps:cNvSpPr>
                      <wps:spPr>
                        <a:xfrm>
                          <a:off x="1912081" y="1342400"/>
                          <a:ext cx="30068" cy="82318"/>
                        </a:xfrm>
                        <a:custGeom>
                          <a:avLst/>
                          <a:gdLst/>
                          <a:ahLst/>
                          <a:cxnLst/>
                          <a:rect l="0" t="0" r="0" b="0"/>
                          <a:pathLst>
                            <a:path w="30068" h="82318">
                              <a:moveTo>
                                <a:pt x="30068" y="0"/>
                              </a:moveTo>
                              <a:lnTo>
                                <a:pt x="30068" y="7900"/>
                              </a:lnTo>
                              <a:lnTo>
                                <a:pt x="17018" y="11811"/>
                              </a:lnTo>
                              <a:cubicBezTo>
                                <a:pt x="13745" y="14267"/>
                                <a:pt x="11773" y="17721"/>
                                <a:pt x="11773" y="21716"/>
                              </a:cubicBezTo>
                              <a:lnTo>
                                <a:pt x="11773" y="21957"/>
                              </a:lnTo>
                              <a:cubicBezTo>
                                <a:pt x="11773" y="26300"/>
                                <a:pt x="13802" y="29958"/>
                                <a:pt x="17104" y="32530"/>
                              </a:cubicBezTo>
                              <a:lnTo>
                                <a:pt x="30068" y="36585"/>
                              </a:lnTo>
                              <a:lnTo>
                                <a:pt x="30068" y="44018"/>
                              </a:lnTo>
                              <a:lnTo>
                                <a:pt x="15232" y="48276"/>
                              </a:lnTo>
                              <a:cubicBezTo>
                                <a:pt x="11459" y="50964"/>
                                <a:pt x="9144" y="54767"/>
                                <a:pt x="9144" y="59231"/>
                              </a:cubicBezTo>
                              <a:lnTo>
                                <a:pt x="9144" y="59448"/>
                              </a:lnTo>
                              <a:cubicBezTo>
                                <a:pt x="9144" y="63512"/>
                                <a:pt x="11087" y="67258"/>
                                <a:pt x="14675" y="69988"/>
                              </a:cubicBezTo>
                              <a:lnTo>
                                <a:pt x="30068" y="74432"/>
                              </a:lnTo>
                              <a:lnTo>
                                <a:pt x="30068" y="82318"/>
                              </a:lnTo>
                              <a:lnTo>
                                <a:pt x="8646" y="76015"/>
                              </a:lnTo>
                              <a:cubicBezTo>
                                <a:pt x="3258" y="72027"/>
                                <a:pt x="0" y="66369"/>
                                <a:pt x="0" y="59689"/>
                              </a:cubicBezTo>
                              <a:lnTo>
                                <a:pt x="0" y="59448"/>
                              </a:lnTo>
                              <a:cubicBezTo>
                                <a:pt x="0" y="49961"/>
                                <a:pt x="6858" y="43217"/>
                                <a:pt x="16459" y="39787"/>
                              </a:cubicBezTo>
                              <a:cubicBezTo>
                                <a:pt x="9030" y="36358"/>
                                <a:pt x="2743" y="30644"/>
                                <a:pt x="2743" y="21386"/>
                              </a:cubicBezTo>
                              <a:lnTo>
                                <a:pt x="2743" y="21157"/>
                              </a:lnTo>
                              <a:cubicBezTo>
                                <a:pt x="2743" y="14984"/>
                                <a:pt x="5915" y="9695"/>
                                <a:pt x="10918" y="5948"/>
                              </a:cubicBezTo>
                              <a:lnTo>
                                <a:pt x="30068" y="0"/>
                              </a:lnTo>
                              <a:close/>
                            </a:path>
                          </a:pathLst>
                        </a:custGeom>
                        <a:solidFill>
                          <a:srgbClr val="6D645E"/>
                        </a:solidFill>
                        <a:ln w="0" cap="flat">
                          <a:noFill/>
                          <a:miter lim="127000"/>
                        </a:ln>
                        <a:effectLst/>
                      </wps:spPr>
                      <wps:bodyPr/>
                    </wps:wsp>
                    <wps:wsp>
                      <wps:cNvPr id="7249942" name="Shape 45"/>
                      <wps:cNvSpPr>
                        <a:spLocks/>
                      </wps:cNvSpPr>
                      <wps:spPr>
                        <a:xfrm>
                          <a:off x="1942149" y="1342399"/>
                          <a:ext cx="30067" cy="82321"/>
                        </a:xfrm>
                        <a:custGeom>
                          <a:avLst/>
                          <a:gdLst/>
                          <a:ahLst/>
                          <a:cxnLst/>
                          <a:rect l="0" t="0" r="0" b="0"/>
                          <a:pathLst>
                            <a:path w="30067" h="82321">
                              <a:moveTo>
                                <a:pt x="6" y="0"/>
                              </a:moveTo>
                              <a:cubicBezTo>
                                <a:pt x="14637" y="0"/>
                                <a:pt x="27324" y="8814"/>
                                <a:pt x="27324" y="21158"/>
                              </a:cubicBezTo>
                              <a:lnTo>
                                <a:pt x="27324" y="21387"/>
                              </a:lnTo>
                              <a:cubicBezTo>
                                <a:pt x="27324" y="30645"/>
                                <a:pt x="21037" y="36360"/>
                                <a:pt x="13608" y="39789"/>
                              </a:cubicBezTo>
                              <a:cubicBezTo>
                                <a:pt x="23095" y="43345"/>
                                <a:pt x="30067" y="49847"/>
                                <a:pt x="30067" y="59334"/>
                              </a:cubicBezTo>
                              <a:lnTo>
                                <a:pt x="30067" y="59575"/>
                              </a:lnTo>
                              <a:cubicBezTo>
                                <a:pt x="30067" y="73178"/>
                                <a:pt x="17037" y="82321"/>
                                <a:pt x="6" y="82321"/>
                              </a:cubicBezTo>
                              <a:lnTo>
                                <a:pt x="0" y="82320"/>
                              </a:lnTo>
                              <a:lnTo>
                                <a:pt x="0" y="74433"/>
                              </a:lnTo>
                              <a:lnTo>
                                <a:pt x="6" y="74435"/>
                              </a:lnTo>
                              <a:cubicBezTo>
                                <a:pt x="13151" y="74435"/>
                                <a:pt x="20923" y="67576"/>
                                <a:pt x="20923" y="59449"/>
                              </a:cubicBezTo>
                              <a:lnTo>
                                <a:pt x="20923" y="59233"/>
                              </a:lnTo>
                              <a:cubicBezTo>
                                <a:pt x="20923" y="50305"/>
                                <a:pt x="11665" y="44018"/>
                                <a:pt x="6" y="44018"/>
                              </a:cubicBezTo>
                              <a:lnTo>
                                <a:pt x="0" y="44020"/>
                              </a:lnTo>
                              <a:lnTo>
                                <a:pt x="0" y="36586"/>
                              </a:lnTo>
                              <a:lnTo>
                                <a:pt x="6" y="36588"/>
                              </a:lnTo>
                              <a:cubicBezTo>
                                <a:pt x="10179" y="36588"/>
                                <a:pt x="18294" y="30645"/>
                                <a:pt x="18294" y="21958"/>
                              </a:cubicBezTo>
                              <a:lnTo>
                                <a:pt x="18294" y="21717"/>
                              </a:lnTo>
                              <a:cubicBezTo>
                                <a:pt x="18294" y="13830"/>
                                <a:pt x="10408" y="7900"/>
                                <a:pt x="6" y="7900"/>
                              </a:cubicBezTo>
                              <a:lnTo>
                                <a:pt x="0" y="7901"/>
                              </a:lnTo>
                              <a:lnTo>
                                <a:pt x="0" y="2"/>
                              </a:lnTo>
                              <a:lnTo>
                                <a:pt x="6" y="0"/>
                              </a:lnTo>
                              <a:close/>
                            </a:path>
                          </a:pathLst>
                        </a:custGeom>
                        <a:solidFill>
                          <a:srgbClr val="6D645E"/>
                        </a:solidFill>
                        <a:ln w="0" cap="flat">
                          <a:noFill/>
                          <a:miter lim="127000"/>
                        </a:ln>
                        <a:effectLst/>
                      </wps:spPr>
                      <wps:bodyPr/>
                    </wps:wsp>
                    <wps:wsp>
                      <wps:cNvPr id="1104763219" name="Shape 46"/>
                      <wps:cNvSpPr>
                        <a:spLocks/>
                      </wps:cNvSpPr>
                      <wps:spPr>
                        <a:xfrm>
                          <a:off x="1983859" y="1343548"/>
                          <a:ext cx="56591" cy="81407"/>
                        </a:xfrm>
                        <a:custGeom>
                          <a:avLst/>
                          <a:gdLst/>
                          <a:ahLst/>
                          <a:cxnLst/>
                          <a:rect l="0" t="0" r="0" b="0"/>
                          <a:pathLst>
                            <a:path w="56591" h="81407">
                              <a:moveTo>
                                <a:pt x="4229" y="0"/>
                              </a:moveTo>
                              <a:lnTo>
                                <a:pt x="55334" y="0"/>
                              </a:lnTo>
                              <a:lnTo>
                                <a:pt x="55334" y="6629"/>
                              </a:lnTo>
                              <a:lnTo>
                                <a:pt x="30175" y="34531"/>
                              </a:lnTo>
                              <a:cubicBezTo>
                                <a:pt x="44133" y="35661"/>
                                <a:pt x="56591" y="42418"/>
                                <a:pt x="56591" y="57048"/>
                              </a:cubicBezTo>
                              <a:lnTo>
                                <a:pt x="56591" y="57277"/>
                              </a:lnTo>
                              <a:cubicBezTo>
                                <a:pt x="56591" y="71577"/>
                                <a:pt x="44704" y="81407"/>
                                <a:pt x="29845" y="81407"/>
                              </a:cubicBezTo>
                              <a:cubicBezTo>
                                <a:pt x="16459" y="81407"/>
                                <a:pt x="6515" y="75565"/>
                                <a:pt x="0" y="67107"/>
                              </a:cubicBezTo>
                              <a:lnTo>
                                <a:pt x="6515" y="61278"/>
                              </a:lnTo>
                              <a:cubicBezTo>
                                <a:pt x="12687" y="68834"/>
                                <a:pt x="20117" y="73178"/>
                                <a:pt x="29959" y="73178"/>
                              </a:cubicBezTo>
                              <a:cubicBezTo>
                                <a:pt x="39675" y="73178"/>
                                <a:pt x="47447" y="66993"/>
                                <a:pt x="47447" y="57620"/>
                              </a:cubicBezTo>
                              <a:lnTo>
                                <a:pt x="47447" y="57391"/>
                              </a:lnTo>
                              <a:cubicBezTo>
                                <a:pt x="47447" y="47447"/>
                                <a:pt x="38189" y="41961"/>
                                <a:pt x="25044" y="41961"/>
                              </a:cubicBezTo>
                              <a:lnTo>
                                <a:pt x="19888" y="41961"/>
                              </a:lnTo>
                              <a:lnTo>
                                <a:pt x="18059" y="36588"/>
                              </a:lnTo>
                              <a:lnTo>
                                <a:pt x="43332" y="8103"/>
                              </a:lnTo>
                              <a:lnTo>
                                <a:pt x="4229" y="8103"/>
                              </a:lnTo>
                              <a:lnTo>
                                <a:pt x="4229" y="0"/>
                              </a:lnTo>
                              <a:close/>
                            </a:path>
                          </a:pathLst>
                        </a:custGeom>
                        <a:solidFill>
                          <a:srgbClr val="6D645E"/>
                        </a:solidFill>
                        <a:ln w="0" cap="flat">
                          <a:noFill/>
                          <a:miter lim="127000"/>
                        </a:ln>
                        <a:effectLst/>
                      </wps:spPr>
                      <wps:bodyPr/>
                    </wps:wsp>
                    <wps:wsp>
                      <wps:cNvPr id="535850201" name="Shape 47"/>
                      <wps:cNvSpPr>
                        <a:spLocks/>
                      </wps:cNvSpPr>
                      <wps:spPr>
                        <a:xfrm>
                          <a:off x="2053697" y="1342403"/>
                          <a:ext cx="55906" cy="81179"/>
                        </a:xfrm>
                        <a:custGeom>
                          <a:avLst/>
                          <a:gdLst/>
                          <a:ahLst/>
                          <a:cxnLst/>
                          <a:rect l="0" t="0" r="0" b="0"/>
                          <a:pathLst>
                            <a:path w="55906" h="81179">
                              <a:moveTo>
                                <a:pt x="30302" y="0"/>
                              </a:moveTo>
                              <a:cubicBezTo>
                                <a:pt x="44704" y="0"/>
                                <a:pt x="55105" y="9602"/>
                                <a:pt x="55105" y="22632"/>
                              </a:cubicBezTo>
                              <a:lnTo>
                                <a:pt x="55105" y="22861"/>
                              </a:lnTo>
                              <a:cubicBezTo>
                                <a:pt x="55105" y="34531"/>
                                <a:pt x="48933" y="41732"/>
                                <a:pt x="34874" y="53963"/>
                              </a:cubicBezTo>
                              <a:lnTo>
                                <a:pt x="13488" y="72937"/>
                              </a:lnTo>
                              <a:lnTo>
                                <a:pt x="55906" y="72937"/>
                              </a:lnTo>
                              <a:lnTo>
                                <a:pt x="55906" y="81179"/>
                              </a:lnTo>
                              <a:lnTo>
                                <a:pt x="0" y="81179"/>
                              </a:lnTo>
                              <a:lnTo>
                                <a:pt x="0" y="74206"/>
                              </a:lnTo>
                              <a:lnTo>
                                <a:pt x="29045" y="48590"/>
                              </a:lnTo>
                              <a:cubicBezTo>
                                <a:pt x="41275" y="37618"/>
                                <a:pt x="45733" y="31445"/>
                                <a:pt x="45733" y="23444"/>
                              </a:cubicBezTo>
                              <a:cubicBezTo>
                                <a:pt x="45733" y="14072"/>
                                <a:pt x="38303" y="8116"/>
                                <a:pt x="29616" y="8116"/>
                              </a:cubicBezTo>
                              <a:cubicBezTo>
                                <a:pt x="20460" y="8116"/>
                                <a:pt x="14529" y="12916"/>
                                <a:pt x="8115" y="21831"/>
                              </a:cubicBezTo>
                              <a:lnTo>
                                <a:pt x="1486" y="17031"/>
                              </a:lnTo>
                              <a:cubicBezTo>
                                <a:pt x="8687" y="6286"/>
                                <a:pt x="16231" y="0"/>
                                <a:pt x="30302" y="0"/>
                              </a:cubicBezTo>
                              <a:close/>
                            </a:path>
                          </a:pathLst>
                        </a:custGeom>
                        <a:solidFill>
                          <a:srgbClr val="6D645E"/>
                        </a:solidFill>
                        <a:ln w="0" cap="flat">
                          <a:noFill/>
                          <a:miter lim="127000"/>
                        </a:ln>
                        <a:effectLst/>
                      </wps:spPr>
                      <wps:bodyPr/>
                    </wps:wsp>
                    <wps:wsp>
                      <wps:cNvPr id="918108157" name="Shape 48"/>
                      <wps:cNvSpPr>
                        <a:spLocks/>
                      </wps:cNvSpPr>
                      <wps:spPr>
                        <a:xfrm>
                          <a:off x="2118623" y="1364404"/>
                          <a:ext cx="27667" cy="40201"/>
                        </a:xfrm>
                        <a:custGeom>
                          <a:avLst/>
                          <a:gdLst/>
                          <a:ahLst/>
                          <a:cxnLst/>
                          <a:rect l="0" t="0" r="0" b="0"/>
                          <a:pathLst>
                            <a:path w="27667" h="40201">
                              <a:moveTo>
                                <a:pt x="27667" y="0"/>
                              </a:moveTo>
                              <a:lnTo>
                                <a:pt x="27667" y="12008"/>
                              </a:lnTo>
                              <a:lnTo>
                                <a:pt x="10859" y="32645"/>
                              </a:lnTo>
                              <a:lnTo>
                                <a:pt x="27667" y="32645"/>
                              </a:lnTo>
                              <a:lnTo>
                                <a:pt x="27667" y="40201"/>
                              </a:lnTo>
                              <a:lnTo>
                                <a:pt x="2286" y="40201"/>
                              </a:lnTo>
                              <a:lnTo>
                                <a:pt x="0" y="33674"/>
                              </a:lnTo>
                              <a:lnTo>
                                <a:pt x="27667" y="0"/>
                              </a:lnTo>
                              <a:close/>
                            </a:path>
                          </a:pathLst>
                        </a:custGeom>
                        <a:solidFill>
                          <a:srgbClr val="6D645E"/>
                        </a:solidFill>
                        <a:ln w="0" cap="flat">
                          <a:noFill/>
                          <a:miter lim="127000"/>
                        </a:ln>
                        <a:effectLst/>
                      </wps:spPr>
                      <wps:bodyPr/>
                    </wps:wsp>
                    <wps:wsp>
                      <wps:cNvPr id="1132894391" name="Shape 49"/>
                      <wps:cNvSpPr>
                        <a:spLocks/>
                      </wps:cNvSpPr>
                      <wps:spPr>
                        <a:xfrm>
                          <a:off x="2146290" y="1342973"/>
                          <a:ext cx="37966" cy="80607"/>
                        </a:xfrm>
                        <a:custGeom>
                          <a:avLst/>
                          <a:gdLst/>
                          <a:ahLst/>
                          <a:cxnLst/>
                          <a:rect l="0" t="0" r="0" b="0"/>
                          <a:pathLst>
                            <a:path w="37966" h="80607">
                              <a:moveTo>
                                <a:pt x="17608" y="0"/>
                              </a:moveTo>
                              <a:lnTo>
                                <a:pt x="25495" y="0"/>
                              </a:lnTo>
                              <a:lnTo>
                                <a:pt x="25495" y="54077"/>
                              </a:lnTo>
                              <a:lnTo>
                                <a:pt x="37966" y="54077"/>
                              </a:lnTo>
                              <a:lnTo>
                                <a:pt x="37966" y="61633"/>
                              </a:lnTo>
                              <a:lnTo>
                                <a:pt x="25495" y="61633"/>
                              </a:lnTo>
                              <a:lnTo>
                                <a:pt x="25495" y="80607"/>
                              </a:lnTo>
                              <a:lnTo>
                                <a:pt x="16808" y="80607"/>
                              </a:lnTo>
                              <a:lnTo>
                                <a:pt x="16808" y="61633"/>
                              </a:lnTo>
                              <a:lnTo>
                                <a:pt x="0" y="61633"/>
                              </a:lnTo>
                              <a:lnTo>
                                <a:pt x="0" y="54077"/>
                              </a:lnTo>
                              <a:lnTo>
                                <a:pt x="16808" y="54077"/>
                              </a:lnTo>
                              <a:lnTo>
                                <a:pt x="16808" y="12802"/>
                              </a:lnTo>
                              <a:lnTo>
                                <a:pt x="0" y="33439"/>
                              </a:lnTo>
                              <a:lnTo>
                                <a:pt x="0" y="21431"/>
                              </a:lnTo>
                              <a:lnTo>
                                <a:pt x="17608" y="0"/>
                              </a:lnTo>
                              <a:close/>
                            </a:path>
                          </a:pathLst>
                        </a:custGeom>
                        <a:solidFill>
                          <a:srgbClr val="6D645E"/>
                        </a:solidFill>
                        <a:ln w="0" cap="flat">
                          <a:noFill/>
                          <a:miter lim="127000"/>
                        </a:ln>
                        <a:effectLst/>
                      </wps:spPr>
                      <wps:bodyPr/>
                    </wps:wsp>
                    <wps:wsp>
                      <wps:cNvPr id="1828904421" name="Shape 50"/>
                      <wps:cNvSpPr>
                        <a:spLocks/>
                      </wps:cNvSpPr>
                      <wps:spPr>
                        <a:xfrm>
                          <a:off x="2196802" y="1341835"/>
                          <a:ext cx="35446" cy="97866"/>
                        </a:xfrm>
                        <a:custGeom>
                          <a:avLst/>
                          <a:gdLst/>
                          <a:ahLst/>
                          <a:cxnLst/>
                          <a:rect l="0" t="0" r="0" b="0"/>
                          <a:pathLst>
                            <a:path w="35446" h="97866">
                              <a:moveTo>
                                <a:pt x="3772" y="0"/>
                              </a:moveTo>
                              <a:cubicBezTo>
                                <a:pt x="24130" y="11417"/>
                                <a:pt x="35446" y="27889"/>
                                <a:pt x="35446" y="48920"/>
                              </a:cubicBezTo>
                              <a:cubicBezTo>
                                <a:pt x="35446" y="69965"/>
                                <a:pt x="24130" y="86437"/>
                                <a:pt x="3772" y="97866"/>
                              </a:cubicBezTo>
                              <a:lnTo>
                                <a:pt x="0" y="92037"/>
                              </a:lnTo>
                              <a:cubicBezTo>
                                <a:pt x="17386" y="80937"/>
                                <a:pt x="26530" y="67221"/>
                                <a:pt x="26530" y="48920"/>
                              </a:cubicBezTo>
                              <a:cubicBezTo>
                                <a:pt x="26530" y="30632"/>
                                <a:pt x="17386" y="16917"/>
                                <a:pt x="0" y="5829"/>
                              </a:cubicBezTo>
                              <a:lnTo>
                                <a:pt x="3772" y="0"/>
                              </a:lnTo>
                              <a:close/>
                            </a:path>
                          </a:pathLst>
                        </a:custGeom>
                        <a:solidFill>
                          <a:srgbClr val="6D645E"/>
                        </a:solidFill>
                        <a:ln w="0" cap="flat">
                          <a:noFill/>
                          <a:miter lim="127000"/>
                        </a:ln>
                        <a:effectLst/>
                      </wps:spPr>
                      <wps:bodyPr/>
                    </wps:wsp>
                    <wps:wsp>
                      <wps:cNvPr id="658109053" name="Shape 521"/>
                      <wps:cNvSpPr>
                        <a:spLocks/>
                      </wps:cNvSpPr>
                      <wps:spPr>
                        <a:xfrm>
                          <a:off x="2322194" y="1332337"/>
                          <a:ext cx="9144" cy="105880"/>
                        </a:xfrm>
                        <a:custGeom>
                          <a:avLst/>
                          <a:gdLst/>
                          <a:ahLst/>
                          <a:cxnLst/>
                          <a:rect l="0" t="0" r="0" b="0"/>
                          <a:pathLst>
                            <a:path w="9144" h="105880">
                              <a:moveTo>
                                <a:pt x="0" y="0"/>
                              </a:moveTo>
                              <a:lnTo>
                                <a:pt x="9144" y="0"/>
                              </a:lnTo>
                              <a:lnTo>
                                <a:pt x="9144" y="105880"/>
                              </a:lnTo>
                              <a:lnTo>
                                <a:pt x="0" y="105880"/>
                              </a:lnTo>
                              <a:lnTo>
                                <a:pt x="0" y="0"/>
                              </a:lnTo>
                            </a:path>
                          </a:pathLst>
                        </a:custGeom>
                        <a:solidFill>
                          <a:srgbClr val="6D645E"/>
                        </a:solidFill>
                        <a:ln w="0" cap="flat">
                          <a:noFill/>
                          <a:miter lim="127000"/>
                        </a:ln>
                        <a:effectLst/>
                      </wps:spPr>
                      <wps:bodyPr/>
                    </wps:wsp>
                    <wps:wsp>
                      <wps:cNvPr id="513706671" name="Shape 522"/>
                      <wps:cNvSpPr>
                        <a:spLocks/>
                      </wps:cNvSpPr>
                      <wps:spPr>
                        <a:xfrm>
                          <a:off x="2422422" y="1364468"/>
                          <a:ext cx="9144" cy="59106"/>
                        </a:xfrm>
                        <a:custGeom>
                          <a:avLst/>
                          <a:gdLst/>
                          <a:ahLst/>
                          <a:cxnLst/>
                          <a:rect l="0" t="0" r="0" b="0"/>
                          <a:pathLst>
                            <a:path w="9144" h="59106">
                              <a:moveTo>
                                <a:pt x="0" y="0"/>
                              </a:moveTo>
                              <a:lnTo>
                                <a:pt x="9144" y="0"/>
                              </a:lnTo>
                              <a:lnTo>
                                <a:pt x="9144" y="59106"/>
                              </a:lnTo>
                              <a:lnTo>
                                <a:pt x="0" y="59106"/>
                              </a:lnTo>
                              <a:lnTo>
                                <a:pt x="0" y="0"/>
                              </a:lnTo>
                            </a:path>
                          </a:pathLst>
                        </a:custGeom>
                        <a:solidFill>
                          <a:srgbClr val="6D645E"/>
                        </a:solidFill>
                        <a:ln w="0" cap="flat">
                          <a:noFill/>
                          <a:miter lim="127000"/>
                        </a:ln>
                        <a:effectLst/>
                      </wps:spPr>
                      <wps:bodyPr/>
                    </wps:wsp>
                    <wps:wsp>
                      <wps:cNvPr id="1002916792" name="Shape 523"/>
                      <wps:cNvSpPr>
                        <a:spLocks/>
                      </wps:cNvSpPr>
                      <wps:spPr>
                        <a:xfrm>
                          <a:off x="2421851" y="1341837"/>
                          <a:ext cx="10058" cy="9715"/>
                        </a:xfrm>
                        <a:custGeom>
                          <a:avLst/>
                          <a:gdLst/>
                          <a:ahLst/>
                          <a:cxnLst/>
                          <a:rect l="0" t="0" r="0" b="0"/>
                          <a:pathLst>
                            <a:path w="10058" h="9715">
                              <a:moveTo>
                                <a:pt x="0" y="0"/>
                              </a:moveTo>
                              <a:lnTo>
                                <a:pt x="10058" y="0"/>
                              </a:lnTo>
                              <a:lnTo>
                                <a:pt x="10058" y="9715"/>
                              </a:lnTo>
                              <a:lnTo>
                                <a:pt x="0" y="9715"/>
                              </a:lnTo>
                              <a:lnTo>
                                <a:pt x="0" y="0"/>
                              </a:lnTo>
                            </a:path>
                          </a:pathLst>
                        </a:custGeom>
                        <a:solidFill>
                          <a:srgbClr val="6D645E"/>
                        </a:solidFill>
                        <a:ln w="0" cap="flat">
                          <a:noFill/>
                          <a:miter lim="127000"/>
                        </a:ln>
                        <a:effectLst/>
                      </wps:spPr>
                      <wps:bodyPr/>
                    </wps:wsp>
                    <wps:wsp>
                      <wps:cNvPr id="2063674273" name="Shape 54"/>
                      <wps:cNvSpPr>
                        <a:spLocks/>
                      </wps:cNvSpPr>
                      <wps:spPr>
                        <a:xfrm>
                          <a:off x="2451694" y="1363199"/>
                          <a:ext cx="51676" cy="60375"/>
                        </a:xfrm>
                        <a:custGeom>
                          <a:avLst/>
                          <a:gdLst/>
                          <a:ahLst/>
                          <a:cxnLst/>
                          <a:rect l="0" t="0" r="0" b="0"/>
                          <a:pathLst>
                            <a:path w="51676" h="60375">
                              <a:moveTo>
                                <a:pt x="29032" y="0"/>
                              </a:moveTo>
                              <a:cubicBezTo>
                                <a:pt x="43332" y="0"/>
                                <a:pt x="51676" y="9613"/>
                                <a:pt x="51676" y="23685"/>
                              </a:cubicBezTo>
                              <a:lnTo>
                                <a:pt x="51676" y="60375"/>
                              </a:lnTo>
                              <a:lnTo>
                                <a:pt x="42875" y="60375"/>
                              </a:lnTo>
                              <a:lnTo>
                                <a:pt x="42875" y="25857"/>
                              </a:lnTo>
                              <a:cubicBezTo>
                                <a:pt x="42875" y="14871"/>
                                <a:pt x="36919" y="8013"/>
                                <a:pt x="26530" y="8013"/>
                              </a:cubicBezTo>
                              <a:cubicBezTo>
                                <a:pt x="16345" y="8013"/>
                                <a:pt x="8801" y="15443"/>
                                <a:pt x="8801" y="26530"/>
                              </a:cubicBezTo>
                              <a:lnTo>
                                <a:pt x="8801" y="60375"/>
                              </a:lnTo>
                              <a:lnTo>
                                <a:pt x="0" y="60375"/>
                              </a:lnTo>
                              <a:lnTo>
                                <a:pt x="0" y="1270"/>
                              </a:lnTo>
                              <a:lnTo>
                                <a:pt x="8801" y="1270"/>
                              </a:lnTo>
                              <a:lnTo>
                                <a:pt x="8801" y="11569"/>
                              </a:lnTo>
                              <a:cubicBezTo>
                                <a:pt x="12687" y="5155"/>
                                <a:pt x="18859" y="0"/>
                                <a:pt x="29032" y="0"/>
                              </a:cubicBezTo>
                              <a:close/>
                            </a:path>
                          </a:pathLst>
                        </a:custGeom>
                        <a:solidFill>
                          <a:srgbClr val="6D645E"/>
                        </a:solidFill>
                        <a:ln w="0" cap="flat">
                          <a:noFill/>
                          <a:miter lim="127000"/>
                        </a:ln>
                        <a:effectLst/>
                      </wps:spPr>
                      <wps:bodyPr/>
                    </wps:wsp>
                    <wps:wsp>
                      <wps:cNvPr id="1894632000" name="Shape 55"/>
                      <wps:cNvSpPr>
                        <a:spLocks/>
                      </wps:cNvSpPr>
                      <wps:spPr>
                        <a:xfrm>
                          <a:off x="2517299" y="1339657"/>
                          <a:ext cx="35675" cy="83921"/>
                        </a:xfrm>
                        <a:custGeom>
                          <a:avLst/>
                          <a:gdLst/>
                          <a:ahLst/>
                          <a:cxnLst/>
                          <a:rect l="0" t="0" r="0" b="0"/>
                          <a:pathLst>
                            <a:path w="35675" h="83921">
                              <a:moveTo>
                                <a:pt x="25946" y="0"/>
                              </a:moveTo>
                              <a:cubicBezTo>
                                <a:pt x="30074" y="0"/>
                                <a:pt x="32804" y="457"/>
                                <a:pt x="35675" y="1486"/>
                              </a:cubicBezTo>
                              <a:lnTo>
                                <a:pt x="35675" y="9144"/>
                              </a:lnTo>
                              <a:cubicBezTo>
                                <a:pt x="32474" y="8229"/>
                                <a:pt x="30074" y="7658"/>
                                <a:pt x="27089" y="7658"/>
                              </a:cubicBezTo>
                              <a:cubicBezTo>
                                <a:pt x="20231" y="7658"/>
                                <a:pt x="16815" y="11773"/>
                                <a:pt x="16815" y="20231"/>
                              </a:cubicBezTo>
                              <a:lnTo>
                                <a:pt x="16815" y="25032"/>
                              </a:lnTo>
                              <a:lnTo>
                                <a:pt x="35560" y="25032"/>
                              </a:lnTo>
                              <a:lnTo>
                                <a:pt x="35560" y="32588"/>
                              </a:lnTo>
                              <a:lnTo>
                                <a:pt x="16916" y="32588"/>
                              </a:lnTo>
                              <a:lnTo>
                                <a:pt x="16916" y="83921"/>
                              </a:lnTo>
                              <a:lnTo>
                                <a:pt x="8115" y="83921"/>
                              </a:lnTo>
                              <a:lnTo>
                                <a:pt x="8115" y="32588"/>
                              </a:lnTo>
                              <a:lnTo>
                                <a:pt x="0" y="32588"/>
                              </a:lnTo>
                              <a:lnTo>
                                <a:pt x="0" y="24917"/>
                              </a:lnTo>
                              <a:lnTo>
                                <a:pt x="8115" y="24917"/>
                              </a:lnTo>
                              <a:lnTo>
                                <a:pt x="8115" y="19774"/>
                              </a:lnTo>
                              <a:cubicBezTo>
                                <a:pt x="8115" y="13030"/>
                                <a:pt x="9957" y="7899"/>
                                <a:pt x="13259" y="4572"/>
                              </a:cubicBezTo>
                              <a:cubicBezTo>
                                <a:pt x="16244" y="1600"/>
                                <a:pt x="20574" y="0"/>
                                <a:pt x="25946" y="0"/>
                              </a:cubicBezTo>
                              <a:close/>
                            </a:path>
                          </a:pathLst>
                        </a:custGeom>
                        <a:solidFill>
                          <a:srgbClr val="6D645E"/>
                        </a:solidFill>
                        <a:ln w="0" cap="flat">
                          <a:noFill/>
                          <a:miter lim="127000"/>
                        </a:ln>
                        <a:effectLst/>
                      </wps:spPr>
                      <wps:bodyPr/>
                    </wps:wsp>
                    <wps:wsp>
                      <wps:cNvPr id="511846618" name="Shape 56"/>
                      <wps:cNvSpPr>
                        <a:spLocks/>
                      </wps:cNvSpPr>
                      <wps:spPr>
                        <a:xfrm>
                          <a:off x="2559243" y="1363219"/>
                          <a:ext cx="30810" cy="61735"/>
                        </a:xfrm>
                        <a:custGeom>
                          <a:avLst/>
                          <a:gdLst/>
                          <a:ahLst/>
                          <a:cxnLst/>
                          <a:rect l="0" t="0" r="0" b="0"/>
                          <a:pathLst>
                            <a:path w="30810" h="61735">
                              <a:moveTo>
                                <a:pt x="30810" y="0"/>
                              </a:moveTo>
                              <a:lnTo>
                                <a:pt x="30810" y="7838"/>
                              </a:lnTo>
                              <a:lnTo>
                                <a:pt x="30632" y="7760"/>
                              </a:lnTo>
                              <a:cubicBezTo>
                                <a:pt x="17843" y="7760"/>
                                <a:pt x="9030" y="18161"/>
                                <a:pt x="9030" y="30632"/>
                              </a:cubicBezTo>
                              <a:lnTo>
                                <a:pt x="9030" y="30861"/>
                              </a:lnTo>
                              <a:cubicBezTo>
                                <a:pt x="9030" y="37205"/>
                                <a:pt x="11376" y="42952"/>
                                <a:pt x="15280" y="47113"/>
                              </a:cubicBezTo>
                              <a:lnTo>
                                <a:pt x="30810" y="53821"/>
                              </a:lnTo>
                              <a:lnTo>
                                <a:pt x="30810" y="61699"/>
                              </a:lnTo>
                              <a:lnTo>
                                <a:pt x="30632" y="61735"/>
                              </a:lnTo>
                              <a:cubicBezTo>
                                <a:pt x="12929" y="61735"/>
                                <a:pt x="0" y="47778"/>
                                <a:pt x="0" y="31090"/>
                              </a:cubicBezTo>
                              <a:lnTo>
                                <a:pt x="0" y="30861"/>
                              </a:lnTo>
                              <a:cubicBezTo>
                                <a:pt x="0" y="18345"/>
                                <a:pt x="7336" y="7237"/>
                                <a:pt x="18527" y="2465"/>
                              </a:cubicBezTo>
                              <a:lnTo>
                                <a:pt x="30810" y="0"/>
                              </a:lnTo>
                              <a:close/>
                            </a:path>
                          </a:pathLst>
                        </a:custGeom>
                        <a:solidFill>
                          <a:srgbClr val="6D645E"/>
                        </a:solidFill>
                        <a:ln w="0" cap="flat">
                          <a:noFill/>
                          <a:miter lim="127000"/>
                        </a:ln>
                        <a:effectLst/>
                      </wps:spPr>
                      <wps:bodyPr/>
                    </wps:wsp>
                    <wps:wsp>
                      <wps:cNvPr id="1386960437" name="Shape 57"/>
                      <wps:cNvSpPr>
                        <a:spLocks/>
                      </wps:cNvSpPr>
                      <wps:spPr>
                        <a:xfrm>
                          <a:off x="2590053" y="1363207"/>
                          <a:ext cx="30823" cy="61712"/>
                        </a:xfrm>
                        <a:custGeom>
                          <a:avLst/>
                          <a:gdLst/>
                          <a:ahLst/>
                          <a:cxnLst/>
                          <a:rect l="0" t="0" r="0" b="0"/>
                          <a:pathLst>
                            <a:path w="30823" h="61712">
                              <a:moveTo>
                                <a:pt x="64" y="0"/>
                              </a:moveTo>
                              <a:cubicBezTo>
                                <a:pt x="17793" y="0"/>
                                <a:pt x="30823" y="13944"/>
                                <a:pt x="30823" y="30645"/>
                              </a:cubicBezTo>
                              <a:lnTo>
                                <a:pt x="30823" y="30873"/>
                              </a:lnTo>
                              <a:cubicBezTo>
                                <a:pt x="30823" y="43399"/>
                                <a:pt x="23429" y="54503"/>
                                <a:pt x="12199" y="59272"/>
                              </a:cubicBezTo>
                              <a:lnTo>
                                <a:pt x="0" y="61712"/>
                              </a:lnTo>
                              <a:lnTo>
                                <a:pt x="0" y="53833"/>
                              </a:lnTo>
                              <a:lnTo>
                                <a:pt x="64" y="53860"/>
                              </a:lnTo>
                              <a:cubicBezTo>
                                <a:pt x="12865" y="53860"/>
                                <a:pt x="21780" y="43561"/>
                                <a:pt x="21780" y="31102"/>
                              </a:cubicBezTo>
                              <a:lnTo>
                                <a:pt x="21780" y="30873"/>
                              </a:lnTo>
                              <a:cubicBezTo>
                                <a:pt x="21780" y="24523"/>
                                <a:pt x="19409" y="18748"/>
                                <a:pt x="15478" y="14560"/>
                              </a:cubicBezTo>
                              <a:lnTo>
                                <a:pt x="0" y="7850"/>
                              </a:lnTo>
                              <a:lnTo>
                                <a:pt x="0" y="12"/>
                              </a:lnTo>
                              <a:lnTo>
                                <a:pt x="64" y="0"/>
                              </a:lnTo>
                              <a:close/>
                            </a:path>
                          </a:pathLst>
                        </a:custGeom>
                        <a:solidFill>
                          <a:srgbClr val="6D645E"/>
                        </a:solidFill>
                        <a:ln w="0" cap="flat">
                          <a:noFill/>
                          <a:miter lim="127000"/>
                        </a:ln>
                        <a:effectLst/>
                      </wps:spPr>
                      <wps:bodyPr/>
                    </wps:wsp>
                    <wps:wsp>
                      <wps:cNvPr id="755185243" name="Shape 58"/>
                      <wps:cNvSpPr>
                        <a:spLocks/>
                      </wps:cNvSpPr>
                      <wps:spPr>
                        <a:xfrm>
                          <a:off x="2656167" y="1367007"/>
                          <a:ext cx="24587" cy="48451"/>
                        </a:xfrm>
                        <a:custGeom>
                          <a:avLst/>
                          <a:gdLst/>
                          <a:ahLst/>
                          <a:cxnLst/>
                          <a:rect l="0" t="0" r="0" b="0"/>
                          <a:pathLst>
                            <a:path w="24587" h="48451">
                              <a:moveTo>
                                <a:pt x="24587" y="0"/>
                              </a:moveTo>
                              <a:lnTo>
                                <a:pt x="24587" y="7369"/>
                              </a:lnTo>
                              <a:lnTo>
                                <a:pt x="14014" y="12250"/>
                              </a:lnTo>
                              <a:cubicBezTo>
                                <a:pt x="10528" y="15980"/>
                                <a:pt x="8242" y="21184"/>
                                <a:pt x="8242" y="27077"/>
                              </a:cubicBezTo>
                              <a:cubicBezTo>
                                <a:pt x="8242" y="36106"/>
                                <a:pt x="14072" y="41364"/>
                                <a:pt x="22174" y="41364"/>
                              </a:cubicBezTo>
                              <a:lnTo>
                                <a:pt x="24587" y="40208"/>
                              </a:lnTo>
                              <a:lnTo>
                                <a:pt x="24587" y="47389"/>
                              </a:lnTo>
                              <a:lnTo>
                                <a:pt x="20472" y="48451"/>
                              </a:lnTo>
                              <a:cubicBezTo>
                                <a:pt x="9271" y="48451"/>
                                <a:pt x="0" y="40222"/>
                                <a:pt x="0" y="27648"/>
                              </a:cubicBezTo>
                              <a:cubicBezTo>
                                <a:pt x="0" y="19533"/>
                                <a:pt x="3375" y="12415"/>
                                <a:pt x="8365" y="7325"/>
                              </a:cubicBezTo>
                              <a:lnTo>
                                <a:pt x="24587" y="0"/>
                              </a:lnTo>
                              <a:close/>
                            </a:path>
                          </a:pathLst>
                        </a:custGeom>
                        <a:solidFill>
                          <a:srgbClr val="6D645E"/>
                        </a:solidFill>
                        <a:ln w="0" cap="flat">
                          <a:noFill/>
                          <a:miter lim="127000"/>
                        </a:ln>
                        <a:effectLst/>
                      </wps:spPr>
                      <wps:bodyPr/>
                    </wps:wsp>
                    <wps:wsp>
                      <wps:cNvPr id="1745583497" name="Shape 59"/>
                      <wps:cNvSpPr>
                        <a:spLocks/>
                      </wps:cNvSpPr>
                      <wps:spPr>
                        <a:xfrm>
                          <a:off x="2632964" y="1342630"/>
                          <a:ext cx="47790" cy="98839"/>
                        </a:xfrm>
                        <a:custGeom>
                          <a:avLst/>
                          <a:gdLst/>
                          <a:ahLst/>
                          <a:cxnLst/>
                          <a:rect l="0" t="0" r="0" b="0"/>
                          <a:pathLst>
                            <a:path w="47790" h="98839">
                              <a:moveTo>
                                <a:pt x="47790" y="0"/>
                              </a:moveTo>
                              <a:lnTo>
                                <a:pt x="47790" y="3892"/>
                              </a:lnTo>
                              <a:lnTo>
                                <a:pt x="31797" y="7084"/>
                              </a:lnTo>
                              <a:cubicBezTo>
                                <a:pt x="15168" y="14129"/>
                                <a:pt x="4102" y="30595"/>
                                <a:pt x="4102" y="49626"/>
                              </a:cubicBezTo>
                              <a:cubicBezTo>
                                <a:pt x="4102" y="68742"/>
                                <a:pt x="15046" y="85037"/>
                                <a:pt x="32091" y="91989"/>
                              </a:cubicBezTo>
                              <a:lnTo>
                                <a:pt x="47790" y="94977"/>
                              </a:lnTo>
                              <a:lnTo>
                                <a:pt x="47790" y="98839"/>
                              </a:lnTo>
                              <a:lnTo>
                                <a:pt x="30673" y="95515"/>
                              </a:lnTo>
                              <a:cubicBezTo>
                                <a:pt x="12216" y="87902"/>
                                <a:pt x="0" y="70114"/>
                                <a:pt x="0" y="49626"/>
                              </a:cubicBezTo>
                              <a:cubicBezTo>
                                <a:pt x="0" y="29128"/>
                                <a:pt x="12409" y="11202"/>
                                <a:pt x="30432" y="3519"/>
                              </a:cubicBezTo>
                              <a:lnTo>
                                <a:pt x="47790" y="0"/>
                              </a:lnTo>
                              <a:close/>
                            </a:path>
                          </a:pathLst>
                        </a:custGeom>
                        <a:solidFill>
                          <a:srgbClr val="6D645E"/>
                        </a:solidFill>
                        <a:ln w="0" cap="flat">
                          <a:noFill/>
                          <a:miter lim="127000"/>
                        </a:ln>
                        <a:effectLst/>
                      </wps:spPr>
                      <wps:bodyPr/>
                    </wps:wsp>
                    <wps:wsp>
                      <wps:cNvPr id="79321697" name="Shape 60"/>
                      <wps:cNvSpPr>
                        <a:spLocks/>
                      </wps:cNvSpPr>
                      <wps:spPr>
                        <a:xfrm>
                          <a:off x="2680754" y="1430431"/>
                          <a:ext cx="33503" cy="11659"/>
                        </a:xfrm>
                        <a:custGeom>
                          <a:avLst/>
                          <a:gdLst/>
                          <a:ahLst/>
                          <a:cxnLst/>
                          <a:rect l="0" t="0" r="0" b="0"/>
                          <a:pathLst>
                            <a:path w="33503" h="11659">
                              <a:moveTo>
                                <a:pt x="31674" y="0"/>
                              </a:moveTo>
                              <a:lnTo>
                                <a:pt x="33503" y="3099"/>
                              </a:lnTo>
                              <a:cubicBezTo>
                                <a:pt x="24689" y="8458"/>
                                <a:pt x="15087" y="11659"/>
                                <a:pt x="3200" y="11659"/>
                              </a:cubicBezTo>
                              <a:lnTo>
                                <a:pt x="0" y="11037"/>
                              </a:lnTo>
                              <a:lnTo>
                                <a:pt x="0" y="7176"/>
                              </a:lnTo>
                              <a:lnTo>
                                <a:pt x="3200" y="7785"/>
                              </a:lnTo>
                              <a:cubicBezTo>
                                <a:pt x="14630" y="7785"/>
                                <a:pt x="22873" y="5156"/>
                                <a:pt x="31674" y="0"/>
                              </a:cubicBezTo>
                              <a:close/>
                            </a:path>
                          </a:pathLst>
                        </a:custGeom>
                        <a:solidFill>
                          <a:srgbClr val="6D645E"/>
                        </a:solidFill>
                        <a:ln w="0" cap="flat">
                          <a:noFill/>
                          <a:miter lim="127000"/>
                        </a:ln>
                        <a:effectLst/>
                      </wps:spPr>
                      <wps:bodyPr/>
                    </wps:wsp>
                    <wps:wsp>
                      <wps:cNvPr id="770932201" name="Shape 61"/>
                      <wps:cNvSpPr>
                        <a:spLocks/>
                      </wps:cNvSpPr>
                      <wps:spPr>
                        <a:xfrm>
                          <a:off x="2680754" y="1342166"/>
                          <a:ext cx="52133" cy="73292"/>
                        </a:xfrm>
                        <a:custGeom>
                          <a:avLst/>
                          <a:gdLst/>
                          <a:ahLst/>
                          <a:cxnLst/>
                          <a:rect l="0" t="0" r="0" b="0"/>
                          <a:pathLst>
                            <a:path w="52133" h="73292">
                              <a:moveTo>
                                <a:pt x="2286" y="0"/>
                              </a:moveTo>
                              <a:cubicBezTo>
                                <a:pt x="30302" y="0"/>
                                <a:pt x="52133" y="21387"/>
                                <a:pt x="52133" y="45289"/>
                              </a:cubicBezTo>
                              <a:cubicBezTo>
                                <a:pt x="52133" y="64719"/>
                                <a:pt x="41275" y="73292"/>
                                <a:pt x="30759" y="73292"/>
                              </a:cubicBezTo>
                              <a:cubicBezTo>
                                <a:pt x="22415" y="73292"/>
                                <a:pt x="16916" y="69406"/>
                                <a:pt x="14744" y="63691"/>
                              </a:cubicBezTo>
                              <a:cubicBezTo>
                                <a:pt x="12516" y="66319"/>
                                <a:pt x="9944" y="68720"/>
                                <a:pt x="6858" y="70463"/>
                              </a:cubicBezTo>
                              <a:lnTo>
                                <a:pt x="0" y="72230"/>
                              </a:lnTo>
                              <a:lnTo>
                                <a:pt x="0" y="65050"/>
                              </a:lnTo>
                              <a:lnTo>
                                <a:pt x="10657" y="59948"/>
                              </a:lnTo>
                              <a:cubicBezTo>
                                <a:pt x="14116" y="56147"/>
                                <a:pt x="16345" y="51004"/>
                                <a:pt x="16345" y="45631"/>
                              </a:cubicBezTo>
                              <a:cubicBezTo>
                                <a:pt x="16345" y="37288"/>
                                <a:pt x="10401" y="31103"/>
                                <a:pt x="2400" y="31103"/>
                              </a:cubicBezTo>
                              <a:lnTo>
                                <a:pt x="0" y="32210"/>
                              </a:lnTo>
                              <a:lnTo>
                                <a:pt x="0" y="24841"/>
                              </a:lnTo>
                              <a:lnTo>
                                <a:pt x="1829" y="24016"/>
                              </a:lnTo>
                              <a:cubicBezTo>
                                <a:pt x="10757" y="24016"/>
                                <a:pt x="15773" y="28702"/>
                                <a:pt x="18516" y="33503"/>
                              </a:cubicBezTo>
                              <a:lnTo>
                                <a:pt x="20002" y="25616"/>
                              </a:lnTo>
                              <a:lnTo>
                                <a:pt x="27673" y="26645"/>
                              </a:lnTo>
                              <a:lnTo>
                                <a:pt x="23089" y="52604"/>
                              </a:lnTo>
                              <a:cubicBezTo>
                                <a:pt x="22517" y="55804"/>
                                <a:pt x="22301" y="58319"/>
                                <a:pt x="22301" y="59576"/>
                              </a:cubicBezTo>
                              <a:cubicBezTo>
                                <a:pt x="22301" y="65405"/>
                                <a:pt x="25832" y="68835"/>
                                <a:pt x="32004" y="68835"/>
                              </a:cubicBezTo>
                              <a:cubicBezTo>
                                <a:pt x="40132" y="68835"/>
                                <a:pt x="48018" y="61519"/>
                                <a:pt x="48018" y="45289"/>
                              </a:cubicBezTo>
                              <a:cubicBezTo>
                                <a:pt x="48018" y="24244"/>
                                <a:pt x="28473" y="3899"/>
                                <a:pt x="2286" y="3899"/>
                              </a:cubicBezTo>
                              <a:lnTo>
                                <a:pt x="0" y="4356"/>
                              </a:lnTo>
                              <a:lnTo>
                                <a:pt x="0" y="464"/>
                              </a:lnTo>
                              <a:lnTo>
                                <a:pt x="2286" y="0"/>
                              </a:lnTo>
                              <a:close/>
                            </a:path>
                          </a:pathLst>
                        </a:custGeom>
                        <a:solidFill>
                          <a:srgbClr val="6D645E"/>
                        </a:solidFill>
                        <a:ln w="0" cap="flat">
                          <a:noFill/>
                          <a:miter lim="127000"/>
                        </a:ln>
                        <a:effectLst/>
                      </wps:spPr>
                      <wps:bodyPr/>
                    </wps:wsp>
                    <wps:wsp>
                      <wps:cNvPr id="698715024" name="Shape 524"/>
                      <wps:cNvSpPr>
                        <a:spLocks/>
                      </wps:cNvSpPr>
                      <wps:spPr>
                        <a:xfrm>
                          <a:off x="2749549" y="1364468"/>
                          <a:ext cx="9144" cy="59106"/>
                        </a:xfrm>
                        <a:custGeom>
                          <a:avLst/>
                          <a:gdLst/>
                          <a:ahLst/>
                          <a:cxnLst/>
                          <a:rect l="0" t="0" r="0" b="0"/>
                          <a:pathLst>
                            <a:path w="9144" h="59106">
                              <a:moveTo>
                                <a:pt x="0" y="0"/>
                              </a:moveTo>
                              <a:lnTo>
                                <a:pt x="9144" y="0"/>
                              </a:lnTo>
                              <a:lnTo>
                                <a:pt x="9144" y="59106"/>
                              </a:lnTo>
                              <a:lnTo>
                                <a:pt x="0" y="59106"/>
                              </a:lnTo>
                              <a:lnTo>
                                <a:pt x="0" y="0"/>
                              </a:lnTo>
                            </a:path>
                          </a:pathLst>
                        </a:custGeom>
                        <a:solidFill>
                          <a:srgbClr val="6D645E"/>
                        </a:solidFill>
                        <a:ln w="0" cap="flat">
                          <a:noFill/>
                          <a:miter lim="127000"/>
                        </a:ln>
                        <a:effectLst/>
                      </wps:spPr>
                      <wps:bodyPr/>
                    </wps:wsp>
                    <wps:wsp>
                      <wps:cNvPr id="1162629774" name="Shape 525"/>
                      <wps:cNvSpPr>
                        <a:spLocks/>
                      </wps:cNvSpPr>
                      <wps:spPr>
                        <a:xfrm>
                          <a:off x="2748977" y="1341837"/>
                          <a:ext cx="10058" cy="9715"/>
                        </a:xfrm>
                        <a:custGeom>
                          <a:avLst/>
                          <a:gdLst/>
                          <a:ahLst/>
                          <a:cxnLst/>
                          <a:rect l="0" t="0" r="0" b="0"/>
                          <a:pathLst>
                            <a:path w="10058" h="9715">
                              <a:moveTo>
                                <a:pt x="0" y="0"/>
                              </a:moveTo>
                              <a:lnTo>
                                <a:pt x="10058" y="0"/>
                              </a:lnTo>
                              <a:lnTo>
                                <a:pt x="10058" y="9715"/>
                              </a:lnTo>
                              <a:lnTo>
                                <a:pt x="0" y="9715"/>
                              </a:lnTo>
                              <a:lnTo>
                                <a:pt x="0" y="0"/>
                              </a:lnTo>
                            </a:path>
                          </a:pathLst>
                        </a:custGeom>
                        <a:solidFill>
                          <a:srgbClr val="6D645E"/>
                        </a:solidFill>
                        <a:ln w="0" cap="flat">
                          <a:noFill/>
                          <a:miter lim="127000"/>
                        </a:ln>
                        <a:effectLst/>
                      </wps:spPr>
                      <wps:bodyPr/>
                    </wps:wsp>
                    <wps:wsp>
                      <wps:cNvPr id="401246826" name="Shape 64"/>
                      <wps:cNvSpPr>
                        <a:spLocks/>
                      </wps:cNvSpPr>
                      <wps:spPr>
                        <a:xfrm>
                          <a:off x="2778818" y="1363199"/>
                          <a:ext cx="51676" cy="60375"/>
                        </a:xfrm>
                        <a:custGeom>
                          <a:avLst/>
                          <a:gdLst/>
                          <a:ahLst/>
                          <a:cxnLst/>
                          <a:rect l="0" t="0" r="0" b="0"/>
                          <a:pathLst>
                            <a:path w="51676" h="60375">
                              <a:moveTo>
                                <a:pt x="29032" y="0"/>
                              </a:moveTo>
                              <a:cubicBezTo>
                                <a:pt x="43332" y="0"/>
                                <a:pt x="51676" y="9613"/>
                                <a:pt x="51676" y="23685"/>
                              </a:cubicBezTo>
                              <a:lnTo>
                                <a:pt x="51676" y="60375"/>
                              </a:lnTo>
                              <a:lnTo>
                                <a:pt x="42875" y="60375"/>
                              </a:lnTo>
                              <a:lnTo>
                                <a:pt x="42875" y="25857"/>
                              </a:lnTo>
                              <a:cubicBezTo>
                                <a:pt x="42875" y="14871"/>
                                <a:pt x="36919" y="8013"/>
                                <a:pt x="26530" y="8013"/>
                              </a:cubicBezTo>
                              <a:cubicBezTo>
                                <a:pt x="16345" y="8013"/>
                                <a:pt x="8801" y="15443"/>
                                <a:pt x="8801" y="26530"/>
                              </a:cubicBezTo>
                              <a:lnTo>
                                <a:pt x="8801" y="60375"/>
                              </a:lnTo>
                              <a:lnTo>
                                <a:pt x="0" y="60375"/>
                              </a:lnTo>
                              <a:lnTo>
                                <a:pt x="0" y="1270"/>
                              </a:lnTo>
                              <a:lnTo>
                                <a:pt x="8801" y="1270"/>
                              </a:lnTo>
                              <a:lnTo>
                                <a:pt x="8801" y="11569"/>
                              </a:lnTo>
                              <a:cubicBezTo>
                                <a:pt x="12687" y="5155"/>
                                <a:pt x="18859" y="0"/>
                                <a:pt x="29032" y="0"/>
                              </a:cubicBezTo>
                              <a:close/>
                            </a:path>
                          </a:pathLst>
                        </a:custGeom>
                        <a:solidFill>
                          <a:srgbClr val="6D645E"/>
                        </a:solidFill>
                        <a:ln w="0" cap="flat">
                          <a:noFill/>
                          <a:miter lim="127000"/>
                        </a:ln>
                        <a:effectLst/>
                      </wps:spPr>
                      <wps:bodyPr/>
                    </wps:wsp>
                    <wps:wsp>
                      <wps:cNvPr id="1459781332" name="Shape 65"/>
                      <wps:cNvSpPr>
                        <a:spLocks/>
                      </wps:cNvSpPr>
                      <wps:spPr>
                        <a:xfrm>
                          <a:off x="2848537" y="1427009"/>
                          <a:ext cx="27387" cy="15087"/>
                        </a:xfrm>
                        <a:custGeom>
                          <a:avLst/>
                          <a:gdLst/>
                          <a:ahLst/>
                          <a:cxnLst/>
                          <a:rect l="0" t="0" r="0" b="0"/>
                          <a:pathLst>
                            <a:path w="27387" h="15087">
                              <a:moveTo>
                                <a:pt x="4000" y="0"/>
                              </a:moveTo>
                              <a:cubicBezTo>
                                <a:pt x="10744" y="4915"/>
                                <a:pt x="18300" y="7544"/>
                                <a:pt x="26759" y="7544"/>
                              </a:cubicBezTo>
                              <a:lnTo>
                                <a:pt x="27387" y="7330"/>
                              </a:lnTo>
                              <a:lnTo>
                                <a:pt x="27387" y="14908"/>
                              </a:lnTo>
                              <a:lnTo>
                                <a:pt x="26873" y="15087"/>
                              </a:lnTo>
                              <a:cubicBezTo>
                                <a:pt x="17030" y="15087"/>
                                <a:pt x="7899" y="12344"/>
                                <a:pt x="0" y="6858"/>
                              </a:cubicBezTo>
                              <a:lnTo>
                                <a:pt x="4000" y="0"/>
                              </a:lnTo>
                              <a:close/>
                            </a:path>
                          </a:pathLst>
                        </a:custGeom>
                        <a:solidFill>
                          <a:srgbClr val="6D645E"/>
                        </a:solidFill>
                        <a:ln w="0" cap="flat">
                          <a:noFill/>
                          <a:miter lim="127000"/>
                        </a:ln>
                        <a:effectLst/>
                      </wps:spPr>
                      <wps:bodyPr/>
                    </wps:wsp>
                    <wps:wsp>
                      <wps:cNvPr id="216370141" name="Shape 66"/>
                      <wps:cNvSpPr>
                        <a:spLocks/>
                      </wps:cNvSpPr>
                      <wps:spPr>
                        <a:xfrm>
                          <a:off x="2845793" y="1363204"/>
                          <a:ext cx="30130" cy="55804"/>
                        </a:xfrm>
                        <a:custGeom>
                          <a:avLst/>
                          <a:gdLst/>
                          <a:ahLst/>
                          <a:cxnLst/>
                          <a:rect l="0" t="0" r="0" b="0"/>
                          <a:pathLst>
                            <a:path w="30130" h="55804">
                              <a:moveTo>
                                <a:pt x="27775" y="0"/>
                              </a:moveTo>
                              <a:lnTo>
                                <a:pt x="30130" y="601"/>
                              </a:lnTo>
                              <a:lnTo>
                                <a:pt x="30130" y="8000"/>
                              </a:lnTo>
                              <a:lnTo>
                                <a:pt x="29502" y="7772"/>
                              </a:lnTo>
                              <a:cubicBezTo>
                                <a:pt x="18288" y="7772"/>
                                <a:pt x="9042" y="15557"/>
                                <a:pt x="9042" y="27674"/>
                              </a:cubicBezTo>
                              <a:lnTo>
                                <a:pt x="9042" y="27902"/>
                              </a:lnTo>
                              <a:cubicBezTo>
                                <a:pt x="9042" y="39801"/>
                                <a:pt x="18529" y="48019"/>
                                <a:pt x="29502" y="48019"/>
                              </a:cubicBezTo>
                              <a:lnTo>
                                <a:pt x="30130" y="47788"/>
                              </a:lnTo>
                              <a:lnTo>
                                <a:pt x="30130" y="55177"/>
                              </a:lnTo>
                              <a:lnTo>
                                <a:pt x="27775" y="55804"/>
                              </a:lnTo>
                              <a:cubicBezTo>
                                <a:pt x="13601" y="55804"/>
                                <a:pt x="0" y="45174"/>
                                <a:pt x="0" y="28130"/>
                              </a:cubicBezTo>
                              <a:lnTo>
                                <a:pt x="0" y="27902"/>
                              </a:lnTo>
                              <a:cubicBezTo>
                                <a:pt x="0" y="10643"/>
                                <a:pt x="13729" y="0"/>
                                <a:pt x="27775" y="0"/>
                              </a:cubicBezTo>
                              <a:close/>
                            </a:path>
                          </a:pathLst>
                        </a:custGeom>
                        <a:solidFill>
                          <a:srgbClr val="6D645E"/>
                        </a:solidFill>
                        <a:ln w="0" cap="flat">
                          <a:noFill/>
                          <a:miter lim="127000"/>
                        </a:ln>
                        <a:effectLst/>
                      </wps:spPr>
                      <wps:bodyPr/>
                    </wps:wsp>
                    <wps:wsp>
                      <wps:cNvPr id="1770658456" name="Shape 67"/>
                      <wps:cNvSpPr>
                        <a:spLocks/>
                      </wps:cNvSpPr>
                      <wps:spPr>
                        <a:xfrm>
                          <a:off x="2875924" y="1363805"/>
                          <a:ext cx="29547" cy="78112"/>
                        </a:xfrm>
                        <a:custGeom>
                          <a:avLst/>
                          <a:gdLst/>
                          <a:ahLst/>
                          <a:cxnLst/>
                          <a:rect l="0" t="0" r="0" b="0"/>
                          <a:pathLst>
                            <a:path w="29547" h="78112">
                              <a:moveTo>
                                <a:pt x="0" y="0"/>
                              </a:moveTo>
                              <a:lnTo>
                                <a:pt x="11559" y="2947"/>
                              </a:lnTo>
                              <a:cubicBezTo>
                                <a:pt x="15348" y="5121"/>
                                <a:pt x="18352" y="8092"/>
                                <a:pt x="20758" y="11286"/>
                              </a:cubicBezTo>
                              <a:lnTo>
                                <a:pt x="20758" y="669"/>
                              </a:lnTo>
                              <a:lnTo>
                                <a:pt x="29547" y="669"/>
                              </a:lnTo>
                              <a:lnTo>
                                <a:pt x="29547" y="49475"/>
                              </a:lnTo>
                              <a:cubicBezTo>
                                <a:pt x="29547" y="58632"/>
                                <a:pt x="26804" y="65605"/>
                                <a:pt x="22003" y="70405"/>
                              </a:cubicBezTo>
                              <a:lnTo>
                                <a:pt x="0" y="78112"/>
                              </a:lnTo>
                              <a:lnTo>
                                <a:pt x="0" y="70534"/>
                              </a:lnTo>
                              <a:lnTo>
                                <a:pt x="15002" y="65418"/>
                              </a:lnTo>
                              <a:cubicBezTo>
                                <a:pt x="18745" y="61889"/>
                                <a:pt x="20860" y="56631"/>
                                <a:pt x="20860" y="49716"/>
                              </a:cubicBezTo>
                              <a:lnTo>
                                <a:pt x="20860" y="42732"/>
                              </a:lnTo>
                              <a:cubicBezTo>
                                <a:pt x="18288" y="46167"/>
                                <a:pt x="15202" y="49285"/>
                                <a:pt x="11400" y="51543"/>
                              </a:cubicBezTo>
                              <a:lnTo>
                                <a:pt x="0" y="54577"/>
                              </a:lnTo>
                              <a:lnTo>
                                <a:pt x="0" y="47187"/>
                              </a:lnTo>
                              <a:lnTo>
                                <a:pt x="14431" y="41879"/>
                              </a:lnTo>
                              <a:cubicBezTo>
                                <a:pt x="18460" y="38366"/>
                                <a:pt x="21089" y="33365"/>
                                <a:pt x="21089" y="27415"/>
                              </a:cubicBezTo>
                              <a:lnTo>
                                <a:pt x="21089" y="27187"/>
                              </a:lnTo>
                              <a:cubicBezTo>
                                <a:pt x="21089" y="21122"/>
                                <a:pt x="18460" y="16118"/>
                                <a:pt x="14431" y="12631"/>
                              </a:cubicBezTo>
                              <a:lnTo>
                                <a:pt x="0" y="7400"/>
                              </a:lnTo>
                              <a:lnTo>
                                <a:pt x="0" y="0"/>
                              </a:lnTo>
                              <a:close/>
                            </a:path>
                          </a:pathLst>
                        </a:custGeom>
                        <a:solidFill>
                          <a:srgbClr val="6D645E"/>
                        </a:solidFill>
                        <a:ln w="0" cap="flat">
                          <a:noFill/>
                          <a:miter lim="127000"/>
                        </a:ln>
                        <a:effectLst/>
                      </wps:spPr>
                      <wps:bodyPr/>
                    </wps:wsp>
                    <wps:wsp>
                      <wps:cNvPr id="1510842024" name="Shape 68"/>
                      <wps:cNvSpPr>
                        <a:spLocks/>
                      </wps:cNvSpPr>
                      <wps:spPr>
                        <a:xfrm>
                          <a:off x="2921460" y="1363292"/>
                          <a:ext cx="27953" cy="61034"/>
                        </a:xfrm>
                        <a:custGeom>
                          <a:avLst/>
                          <a:gdLst/>
                          <a:ahLst/>
                          <a:cxnLst/>
                          <a:rect l="0" t="0" r="0" b="0"/>
                          <a:pathLst>
                            <a:path w="27953" h="61034">
                              <a:moveTo>
                                <a:pt x="27953" y="0"/>
                              </a:moveTo>
                              <a:lnTo>
                                <a:pt x="27953" y="7436"/>
                              </a:lnTo>
                              <a:lnTo>
                                <a:pt x="15175" y="13016"/>
                              </a:lnTo>
                              <a:cubicBezTo>
                                <a:pt x="11802" y="16559"/>
                                <a:pt x="9544" y="21531"/>
                                <a:pt x="8916" y="27246"/>
                              </a:cubicBezTo>
                              <a:lnTo>
                                <a:pt x="27953" y="27246"/>
                              </a:lnTo>
                              <a:lnTo>
                                <a:pt x="27953" y="34333"/>
                              </a:lnTo>
                              <a:lnTo>
                                <a:pt x="8916" y="34333"/>
                              </a:lnTo>
                              <a:cubicBezTo>
                                <a:pt x="9544" y="40563"/>
                                <a:pt x="12145" y="45477"/>
                                <a:pt x="15890" y="48835"/>
                              </a:cubicBezTo>
                              <a:lnTo>
                                <a:pt x="27953" y="53330"/>
                              </a:lnTo>
                              <a:lnTo>
                                <a:pt x="27953" y="61034"/>
                              </a:lnTo>
                              <a:lnTo>
                                <a:pt x="8658" y="53132"/>
                              </a:lnTo>
                              <a:cubicBezTo>
                                <a:pt x="3315" y="47716"/>
                                <a:pt x="0" y="39997"/>
                                <a:pt x="0" y="30790"/>
                              </a:cubicBezTo>
                              <a:cubicBezTo>
                                <a:pt x="0" y="17931"/>
                                <a:pt x="6751" y="6994"/>
                                <a:pt x="17022" y="2329"/>
                              </a:cubicBezTo>
                              <a:lnTo>
                                <a:pt x="27953" y="0"/>
                              </a:lnTo>
                              <a:close/>
                            </a:path>
                          </a:pathLst>
                        </a:custGeom>
                        <a:solidFill>
                          <a:srgbClr val="6D645E"/>
                        </a:solidFill>
                        <a:ln w="0" cap="flat">
                          <a:noFill/>
                          <a:miter lim="127000"/>
                        </a:ln>
                        <a:effectLst/>
                      </wps:spPr>
                      <wps:bodyPr/>
                    </wps:wsp>
                    <wps:wsp>
                      <wps:cNvPr id="1402490857" name="Shape 69"/>
                      <wps:cNvSpPr>
                        <a:spLocks/>
                      </wps:cNvSpPr>
                      <wps:spPr>
                        <a:xfrm>
                          <a:off x="2949413" y="1408940"/>
                          <a:ext cx="25895" cy="16015"/>
                        </a:xfrm>
                        <a:custGeom>
                          <a:avLst/>
                          <a:gdLst/>
                          <a:ahLst/>
                          <a:cxnLst/>
                          <a:rect l="0" t="0" r="0" b="0"/>
                          <a:pathLst>
                            <a:path w="25895" h="16015">
                              <a:moveTo>
                                <a:pt x="20396" y="0"/>
                              </a:moveTo>
                              <a:lnTo>
                                <a:pt x="25895" y="4915"/>
                              </a:lnTo>
                              <a:cubicBezTo>
                                <a:pt x="19939" y="11544"/>
                                <a:pt x="12751" y="16015"/>
                                <a:pt x="1537" y="16015"/>
                              </a:cubicBezTo>
                              <a:lnTo>
                                <a:pt x="0" y="15386"/>
                              </a:lnTo>
                              <a:lnTo>
                                <a:pt x="0" y="7682"/>
                              </a:lnTo>
                              <a:lnTo>
                                <a:pt x="1778" y="8344"/>
                              </a:lnTo>
                              <a:cubicBezTo>
                                <a:pt x="9880" y="8344"/>
                                <a:pt x="15596" y="5042"/>
                                <a:pt x="20396" y="0"/>
                              </a:cubicBezTo>
                              <a:close/>
                            </a:path>
                          </a:pathLst>
                        </a:custGeom>
                        <a:solidFill>
                          <a:srgbClr val="6D645E"/>
                        </a:solidFill>
                        <a:ln w="0" cap="flat">
                          <a:noFill/>
                          <a:miter lim="127000"/>
                        </a:ln>
                        <a:effectLst/>
                      </wps:spPr>
                      <wps:bodyPr/>
                    </wps:wsp>
                    <wps:wsp>
                      <wps:cNvPr id="2131495185" name="Shape 70"/>
                      <wps:cNvSpPr>
                        <a:spLocks/>
                      </wps:cNvSpPr>
                      <wps:spPr>
                        <a:xfrm>
                          <a:off x="2949413" y="1363208"/>
                          <a:ext cx="27953" cy="34417"/>
                        </a:xfrm>
                        <a:custGeom>
                          <a:avLst/>
                          <a:gdLst/>
                          <a:ahLst/>
                          <a:cxnLst/>
                          <a:rect l="0" t="0" r="0" b="0"/>
                          <a:pathLst>
                            <a:path w="27953" h="34417">
                              <a:moveTo>
                                <a:pt x="394" y="0"/>
                              </a:moveTo>
                              <a:cubicBezTo>
                                <a:pt x="17894" y="0"/>
                                <a:pt x="27953" y="13944"/>
                                <a:pt x="27953" y="31318"/>
                              </a:cubicBezTo>
                              <a:cubicBezTo>
                                <a:pt x="27953" y="32131"/>
                                <a:pt x="27953" y="33045"/>
                                <a:pt x="27838" y="34417"/>
                              </a:cubicBezTo>
                              <a:lnTo>
                                <a:pt x="0" y="34417"/>
                              </a:lnTo>
                              <a:lnTo>
                                <a:pt x="0" y="27330"/>
                              </a:lnTo>
                              <a:lnTo>
                                <a:pt x="19037" y="27330"/>
                              </a:lnTo>
                              <a:cubicBezTo>
                                <a:pt x="18009" y="16573"/>
                                <a:pt x="11836" y="7442"/>
                                <a:pt x="178" y="7442"/>
                              </a:cubicBezTo>
                              <a:lnTo>
                                <a:pt x="0" y="7520"/>
                              </a:lnTo>
                              <a:lnTo>
                                <a:pt x="0" y="84"/>
                              </a:lnTo>
                              <a:lnTo>
                                <a:pt x="394" y="0"/>
                              </a:lnTo>
                              <a:close/>
                            </a:path>
                          </a:pathLst>
                        </a:custGeom>
                        <a:solidFill>
                          <a:srgbClr val="6D645E"/>
                        </a:solidFill>
                        <a:ln w="0" cap="flat">
                          <a:noFill/>
                          <a:miter lim="127000"/>
                        </a:ln>
                        <a:effectLst/>
                      </wps:spPr>
                      <wps:bodyPr/>
                    </wps:wsp>
                    <wps:wsp>
                      <wps:cNvPr id="1119239723" name="Shape 71"/>
                      <wps:cNvSpPr>
                        <a:spLocks/>
                      </wps:cNvSpPr>
                      <wps:spPr>
                        <a:xfrm>
                          <a:off x="2992784" y="1363199"/>
                          <a:ext cx="51676" cy="60375"/>
                        </a:xfrm>
                        <a:custGeom>
                          <a:avLst/>
                          <a:gdLst/>
                          <a:ahLst/>
                          <a:cxnLst/>
                          <a:rect l="0" t="0" r="0" b="0"/>
                          <a:pathLst>
                            <a:path w="51676" h="60375">
                              <a:moveTo>
                                <a:pt x="29032" y="0"/>
                              </a:moveTo>
                              <a:cubicBezTo>
                                <a:pt x="43332" y="0"/>
                                <a:pt x="51676" y="9613"/>
                                <a:pt x="51676" y="23685"/>
                              </a:cubicBezTo>
                              <a:lnTo>
                                <a:pt x="51676" y="60375"/>
                              </a:lnTo>
                              <a:lnTo>
                                <a:pt x="42875" y="60375"/>
                              </a:lnTo>
                              <a:lnTo>
                                <a:pt x="42875" y="25857"/>
                              </a:lnTo>
                              <a:cubicBezTo>
                                <a:pt x="42875" y="14871"/>
                                <a:pt x="36919" y="8013"/>
                                <a:pt x="26530" y="8013"/>
                              </a:cubicBezTo>
                              <a:cubicBezTo>
                                <a:pt x="16345" y="8013"/>
                                <a:pt x="8801" y="15443"/>
                                <a:pt x="8801" y="26530"/>
                              </a:cubicBezTo>
                              <a:lnTo>
                                <a:pt x="8801" y="60375"/>
                              </a:lnTo>
                              <a:lnTo>
                                <a:pt x="0" y="60375"/>
                              </a:lnTo>
                              <a:lnTo>
                                <a:pt x="0" y="1270"/>
                              </a:lnTo>
                              <a:lnTo>
                                <a:pt x="8801" y="1270"/>
                              </a:lnTo>
                              <a:lnTo>
                                <a:pt x="8801" y="11569"/>
                              </a:lnTo>
                              <a:cubicBezTo>
                                <a:pt x="12687" y="5155"/>
                                <a:pt x="18859" y="0"/>
                                <a:pt x="29032" y="0"/>
                              </a:cubicBezTo>
                              <a:close/>
                            </a:path>
                          </a:pathLst>
                        </a:custGeom>
                        <a:solidFill>
                          <a:srgbClr val="6D645E"/>
                        </a:solidFill>
                        <a:ln w="0" cap="flat">
                          <a:noFill/>
                          <a:miter lim="127000"/>
                        </a:ln>
                        <a:effectLst/>
                      </wps:spPr>
                      <wps:bodyPr/>
                    </wps:wsp>
                    <wps:wsp>
                      <wps:cNvPr id="108494071" name="Shape 72"/>
                      <wps:cNvSpPr>
                        <a:spLocks/>
                      </wps:cNvSpPr>
                      <wps:spPr>
                        <a:xfrm>
                          <a:off x="3059528" y="1363219"/>
                          <a:ext cx="30810" cy="61735"/>
                        </a:xfrm>
                        <a:custGeom>
                          <a:avLst/>
                          <a:gdLst/>
                          <a:ahLst/>
                          <a:cxnLst/>
                          <a:rect l="0" t="0" r="0" b="0"/>
                          <a:pathLst>
                            <a:path w="30810" h="61735">
                              <a:moveTo>
                                <a:pt x="30810" y="0"/>
                              </a:moveTo>
                              <a:lnTo>
                                <a:pt x="30810" y="7838"/>
                              </a:lnTo>
                              <a:lnTo>
                                <a:pt x="30632" y="7760"/>
                              </a:lnTo>
                              <a:cubicBezTo>
                                <a:pt x="17843" y="7760"/>
                                <a:pt x="9030" y="18161"/>
                                <a:pt x="9030" y="30632"/>
                              </a:cubicBezTo>
                              <a:lnTo>
                                <a:pt x="9030" y="30861"/>
                              </a:lnTo>
                              <a:cubicBezTo>
                                <a:pt x="9030" y="37205"/>
                                <a:pt x="11376" y="42952"/>
                                <a:pt x="15280" y="47113"/>
                              </a:cubicBezTo>
                              <a:lnTo>
                                <a:pt x="30810" y="53821"/>
                              </a:lnTo>
                              <a:lnTo>
                                <a:pt x="30810" y="61699"/>
                              </a:lnTo>
                              <a:lnTo>
                                <a:pt x="30632" y="61735"/>
                              </a:lnTo>
                              <a:cubicBezTo>
                                <a:pt x="12929" y="61735"/>
                                <a:pt x="0" y="47778"/>
                                <a:pt x="0" y="31090"/>
                              </a:cubicBezTo>
                              <a:lnTo>
                                <a:pt x="0" y="30861"/>
                              </a:lnTo>
                              <a:cubicBezTo>
                                <a:pt x="0" y="18345"/>
                                <a:pt x="7336" y="7237"/>
                                <a:pt x="18527" y="2465"/>
                              </a:cubicBezTo>
                              <a:lnTo>
                                <a:pt x="30810" y="0"/>
                              </a:lnTo>
                              <a:close/>
                            </a:path>
                          </a:pathLst>
                        </a:custGeom>
                        <a:solidFill>
                          <a:srgbClr val="6D645E"/>
                        </a:solidFill>
                        <a:ln w="0" cap="flat">
                          <a:noFill/>
                          <a:miter lim="127000"/>
                        </a:ln>
                        <a:effectLst/>
                      </wps:spPr>
                      <wps:bodyPr/>
                    </wps:wsp>
                    <wps:wsp>
                      <wps:cNvPr id="1902553021" name="Shape 73"/>
                      <wps:cNvSpPr>
                        <a:spLocks/>
                      </wps:cNvSpPr>
                      <wps:spPr>
                        <a:xfrm>
                          <a:off x="3090338" y="1363207"/>
                          <a:ext cx="30823" cy="61712"/>
                        </a:xfrm>
                        <a:custGeom>
                          <a:avLst/>
                          <a:gdLst/>
                          <a:ahLst/>
                          <a:cxnLst/>
                          <a:rect l="0" t="0" r="0" b="0"/>
                          <a:pathLst>
                            <a:path w="30823" h="61712">
                              <a:moveTo>
                                <a:pt x="64" y="0"/>
                              </a:moveTo>
                              <a:cubicBezTo>
                                <a:pt x="17793" y="0"/>
                                <a:pt x="30823" y="13944"/>
                                <a:pt x="30823" y="30645"/>
                              </a:cubicBezTo>
                              <a:lnTo>
                                <a:pt x="30823" y="30873"/>
                              </a:lnTo>
                              <a:cubicBezTo>
                                <a:pt x="30823" y="43399"/>
                                <a:pt x="23429" y="54503"/>
                                <a:pt x="12199" y="59272"/>
                              </a:cubicBezTo>
                              <a:lnTo>
                                <a:pt x="0" y="61712"/>
                              </a:lnTo>
                              <a:lnTo>
                                <a:pt x="0" y="53833"/>
                              </a:lnTo>
                              <a:lnTo>
                                <a:pt x="64" y="53860"/>
                              </a:lnTo>
                              <a:cubicBezTo>
                                <a:pt x="12865" y="53860"/>
                                <a:pt x="21780" y="43561"/>
                                <a:pt x="21780" y="31102"/>
                              </a:cubicBezTo>
                              <a:lnTo>
                                <a:pt x="21780" y="30873"/>
                              </a:lnTo>
                              <a:cubicBezTo>
                                <a:pt x="21780" y="24523"/>
                                <a:pt x="19409" y="18748"/>
                                <a:pt x="15478" y="14560"/>
                              </a:cubicBezTo>
                              <a:lnTo>
                                <a:pt x="0" y="7850"/>
                              </a:lnTo>
                              <a:lnTo>
                                <a:pt x="0" y="12"/>
                              </a:lnTo>
                              <a:lnTo>
                                <a:pt x="64" y="0"/>
                              </a:lnTo>
                              <a:close/>
                            </a:path>
                          </a:pathLst>
                        </a:custGeom>
                        <a:solidFill>
                          <a:srgbClr val="6D645E"/>
                        </a:solidFill>
                        <a:ln w="0" cap="flat">
                          <a:noFill/>
                          <a:miter lim="127000"/>
                        </a:ln>
                        <a:effectLst/>
                      </wps:spPr>
                      <wps:bodyPr/>
                    </wps:wsp>
                    <wps:wsp>
                      <wps:cNvPr id="432923608" name="Shape 74"/>
                      <wps:cNvSpPr>
                        <a:spLocks/>
                      </wps:cNvSpPr>
                      <wps:spPr>
                        <a:xfrm>
                          <a:off x="3131881" y="1346637"/>
                          <a:ext cx="35776" cy="77966"/>
                        </a:xfrm>
                        <a:custGeom>
                          <a:avLst/>
                          <a:gdLst/>
                          <a:ahLst/>
                          <a:cxnLst/>
                          <a:rect l="0" t="0" r="0" b="0"/>
                          <a:pathLst>
                            <a:path w="35776" h="77966">
                              <a:moveTo>
                                <a:pt x="8230" y="0"/>
                              </a:moveTo>
                              <a:lnTo>
                                <a:pt x="17031" y="0"/>
                              </a:lnTo>
                              <a:lnTo>
                                <a:pt x="17031" y="17831"/>
                              </a:lnTo>
                              <a:lnTo>
                                <a:pt x="35776" y="17831"/>
                              </a:lnTo>
                              <a:lnTo>
                                <a:pt x="35776" y="25603"/>
                              </a:lnTo>
                              <a:lnTo>
                                <a:pt x="17031" y="25603"/>
                              </a:lnTo>
                              <a:lnTo>
                                <a:pt x="17031" y="60134"/>
                              </a:lnTo>
                              <a:cubicBezTo>
                                <a:pt x="17031" y="67349"/>
                                <a:pt x="21031" y="69977"/>
                                <a:pt x="26988" y="69977"/>
                              </a:cubicBezTo>
                              <a:cubicBezTo>
                                <a:pt x="29947" y="69977"/>
                                <a:pt x="32461" y="69406"/>
                                <a:pt x="35547" y="67907"/>
                              </a:cubicBezTo>
                              <a:lnTo>
                                <a:pt x="35547" y="75451"/>
                              </a:lnTo>
                              <a:cubicBezTo>
                                <a:pt x="32461" y="77051"/>
                                <a:pt x="29147" y="77966"/>
                                <a:pt x="24917" y="77966"/>
                              </a:cubicBezTo>
                              <a:cubicBezTo>
                                <a:pt x="15418" y="77966"/>
                                <a:pt x="8230" y="73279"/>
                                <a:pt x="8230" y="61278"/>
                              </a:cubicBezTo>
                              <a:lnTo>
                                <a:pt x="8230" y="25603"/>
                              </a:lnTo>
                              <a:lnTo>
                                <a:pt x="0" y="25603"/>
                              </a:lnTo>
                              <a:lnTo>
                                <a:pt x="0" y="17831"/>
                              </a:lnTo>
                              <a:lnTo>
                                <a:pt x="8230" y="17831"/>
                              </a:lnTo>
                              <a:lnTo>
                                <a:pt x="8230" y="0"/>
                              </a:lnTo>
                              <a:close/>
                            </a:path>
                          </a:pathLst>
                        </a:custGeom>
                        <a:solidFill>
                          <a:srgbClr val="6D645E"/>
                        </a:solidFill>
                        <a:ln w="0" cap="flat">
                          <a:noFill/>
                          <a:miter lim="127000"/>
                        </a:ln>
                        <a:effectLst/>
                      </wps:spPr>
                      <wps:bodyPr/>
                    </wps:wsp>
                    <wps:wsp>
                      <wps:cNvPr id="671933047" name="Shape 75"/>
                      <wps:cNvSpPr>
                        <a:spLocks/>
                      </wps:cNvSpPr>
                      <wps:spPr>
                        <a:xfrm>
                          <a:off x="3177817" y="1363292"/>
                          <a:ext cx="27953" cy="61034"/>
                        </a:xfrm>
                        <a:custGeom>
                          <a:avLst/>
                          <a:gdLst/>
                          <a:ahLst/>
                          <a:cxnLst/>
                          <a:rect l="0" t="0" r="0" b="0"/>
                          <a:pathLst>
                            <a:path w="27953" h="61034">
                              <a:moveTo>
                                <a:pt x="27953" y="0"/>
                              </a:moveTo>
                              <a:lnTo>
                                <a:pt x="27953" y="7436"/>
                              </a:lnTo>
                              <a:lnTo>
                                <a:pt x="15175" y="13016"/>
                              </a:lnTo>
                              <a:cubicBezTo>
                                <a:pt x="11802" y="16559"/>
                                <a:pt x="9544" y="21531"/>
                                <a:pt x="8916" y="27246"/>
                              </a:cubicBezTo>
                              <a:lnTo>
                                <a:pt x="27953" y="27246"/>
                              </a:lnTo>
                              <a:lnTo>
                                <a:pt x="27953" y="34333"/>
                              </a:lnTo>
                              <a:lnTo>
                                <a:pt x="8916" y="34333"/>
                              </a:lnTo>
                              <a:cubicBezTo>
                                <a:pt x="9544" y="40563"/>
                                <a:pt x="12145" y="45477"/>
                                <a:pt x="15890" y="48835"/>
                              </a:cubicBezTo>
                              <a:lnTo>
                                <a:pt x="27953" y="53330"/>
                              </a:lnTo>
                              <a:lnTo>
                                <a:pt x="27953" y="61034"/>
                              </a:lnTo>
                              <a:lnTo>
                                <a:pt x="8658" y="53132"/>
                              </a:lnTo>
                              <a:cubicBezTo>
                                <a:pt x="3315" y="47716"/>
                                <a:pt x="0" y="39997"/>
                                <a:pt x="0" y="30790"/>
                              </a:cubicBezTo>
                              <a:cubicBezTo>
                                <a:pt x="0" y="17931"/>
                                <a:pt x="6751" y="6994"/>
                                <a:pt x="17022" y="2329"/>
                              </a:cubicBezTo>
                              <a:lnTo>
                                <a:pt x="27953" y="0"/>
                              </a:lnTo>
                              <a:close/>
                            </a:path>
                          </a:pathLst>
                        </a:custGeom>
                        <a:solidFill>
                          <a:srgbClr val="6D645E"/>
                        </a:solidFill>
                        <a:ln w="0" cap="flat">
                          <a:noFill/>
                          <a:miter lim="127000"/>
                        </a:ln>
                        <a:effectLst/>
                      </wps:spPr>
                      <wps:bodyPr/>
                    </wps:wsp>
                    <wps:wsp>
                      <wps:cNvPr id="1333858832" name="Shape 76"/>
                      <wps:cNvSpPr>
                        <a:spLocks/>
                      </wps:cNvSpPr>
                      <wps:spPr>
                        <a:xfrm>
                          <a:off x="3205770" y="1408940"/>
                          <a:ext cx="25895" cy="16015"/>
                        </a:xfrm>
                        <a:custGeom>
                          <a:avLst/>
                          <a:gdLst/>
                          <a:ahLst/>
                          <a:cxnLst/>
                          <a:rect l="0" t="0" r="0" b="0"/>
                          <a:pathLst>
                            <a:path w="25895" h="16015">
                              <a:moveTo>
                                <a:pt x="20396" y="0"/>
                              </a:moveTo>
                              <a:lnTo>
                                <a:pt x="25895" y="4915"/>
                              </a:lnTo>
                              <a:cubicBezTo>
                                <a:pt x="19939" y="11544"/>
                                <a:pt x="12751" y="16015"/>
                                <a:pt x="1537" y="16015"/>
                              </a:cubicBezTo>
                              <a:lnTo>
                                <a:pt x="0" y="15386"/>
                              </a:lnTo>
                              <a:lnTo>
                                <a:pt x="0" y="7682"/>
                              </a:lnTo>
                              <a:lnTo>
                                <a:pt x="1778" y="8344"/>
                              </a:lnTo>
                              <a:cubicBezTo>
                                <a:pt x="9880" y="8344"/>
                                <a:pt x="15596" y="5042"/>
                                <a:pt x="20396" y="0"/>
                              </a:cubicBezTo>
                              <a:close/>
                            </a:path>
                          </a:pathLst>
                        </a:custGeom>
                        <a:solidFill>
                          <a:srgbClr val="6D645E"/>
                        </a:solidFill>
                        <a:ln w="0" cap="flat">
                          <a:noFill/>
                          <a:miter lim="127000"/>
                        </a:ln>
                        <a:effectLst/>
                      </wps:spPr>
                      <wps:bodyPr/>
                    </wps:wsp>
                    <wps:wsp>
                      <wps:cNvPr id="1784965752" name="Shape 77"/>
                      <wps:cNvSpPr>
                        <a:spLocks/>
                      </wps:cNvSpPr>
                      <wps:spPr>
                        <a:xfrm>
                          <a:off x="3205770" y="1363208"/>
                          <a:ext cx="27953" cy="34417"/>
                        </a:xfrm>
                        <a:custGeom>
                          <a:avLst/>
                          <a:gdLst/>
                          <a:ahLst/>
                          <a:cxnLst/>
                          <a:rect l="0" t="0" r="0" b="0"/>
                          <a:pathLst>
                            <a:path w="27953" h="34417">
                              <a:moveTo>
                                <a:pt x="394" y="0"/>
                              </a:moveTo>
                              <a:cubicBezTo>
                                <a:pt x="17894" y="0"/>
                                <a:pt x="27953" y="13944"/>
                                <a:pt x="27953" y="31318"/>
                              </a:cubicBezTo>
                              <a:cubicBezTo>
                                <a:pt x="27953" y="32131"/>
                                <a:pt x="27953" y="33045"/>
                                <a:pt x="27838" y="34417"/>
                              </a:cubicBezTo>
                              <a:lnTo>
                                <a:pt x="0" y="34417"/>
                              </a:lnTo>
                              <a:lnTo>
                                <a:pt x="0" y="27330"/>
                              </a:lnTo>
                              <a:lnTo>
                                <a:pt x="19037" y="27330"/>
                              </a:lnTo>
                              <a:cubicBezTo>
                                <a:pt x="18009" y="16573"/>
                                <a:pt x="11836" y="7442"/>
                                <a:pt x="178" y="7442"/>
                              </a:cubicBezTo>
                              <a:lnTo>
                                <a:pt x="0" y="7520"/>
                              </a:lnTo>
                              <a:lnTo>
                                <a:pt x="0" y="84"/>
                              </a:lnTo>
                              <a:lnTo>
                                <a:pt x="394" y="0"/>
                              </a:lnTo>
                              <a:close/>
                            </a:path>
                          </a:pathLst>
                        </a:custGeom>
                        <a:solidFill>
                          <a:srgbClr val="6D645E"/>
                        </a:solidFill>
                        <a:ln w="0" cap="flat">
                          <a:noFill/>
                          <a:miter lim="127000"/>
                        </a:ln>
                        <a:effectLst/>
                      </wps:spPr>
                      <wps:bodyPr/>
                    </wps:wsp>
                    <wps:wsp>
                      <wps:cNvPr id="1122204996" name="Shape 78"/>
                      <wps:cNvSpPr>
                        <a:spLocks/>
                      </wps:cNvSpPr>
                      <wps:spPr>
                        <a:xfrm>
                          <a:off x="3245481" y="1363207"/>
                          <a:ext cx="54420" cy="61747"/>
                        </a:xfrm>
                        <a:custGeom>
                          <a:avLst/>
                          <a:gdLst/>
                          <a:ahLst/>
                          <a:cxnLst/>
                          <a:rect l="0" t="0" r="0" b="0"/>
                          <a:pathLst>
                            <a:path w="54420" h="61747">
                              <a:moveTo>
                                <a:pt x="30302" y="0"/>
                              </a:moveTo>
                              <a:cubicBezTo>
                                <a:pt x="41504" y="0"/>
                                <a:pt x="48476" y="4686"/>
                                <a:pt x="53962" y="10528"/>
                              </a:cubicBezTo>
                              <a:lnTo>
                                <a:pt x="48133" y="16687"/>
                              </a:lnTo>
                              <a:cubicBezTo>
                                <a:pt x="43447" y="11785"/>
                                <a:pt x="38189" y="7772"/>
                                <a:pt x="30188" y="7772"/>
                              </a:cubicBezTo>
                              <a:cubicBezTo>
                                <a:pt x="18186" y="7772"/>
                                <a:pt x="9030" y="17958"/>
                                <a:pt x="9030" y="30645"/>
                              </a:cubicBezTo>
                              <a:lnTo>
                                <a:pt x="9030" y="30873"/>
                              </a:lnTo>
                              <a:cubicBezTo>
                                <a:pt x="9030" y="43675"/>
                                <a:pt x="18402" y="53860"/>
                                <a:pt x="30759" y="53860"/>
                              </a:cubicBezTo>
                              <a:cubicBezTo>
                                <a:pt x="38303" y="53860"/>
                                <a:pt x="44133" y="50076"/>
                                <a:pt x="48819" y="45059"/>
                              </a:cubicBezTo>
                              <a:lnTo>
                                <a:pt x="54420" y="50317"/>
                              </a:lnTo>
                              <a:cubicBezTo>
                                <a:pt x="48476" y="56934"/>
                                <a:pt x="41389" y="61747"/>
                                <a:pt x="30302" y="61747"/>
                              </a:cubicBezTo>
                              <a:cubicBezTo>
                                <a:pt x="13030" y="61747"/>
                                <a:pt x="0" y="47688"/>
                                <a:pt x="0" y="31102"/>
                              </a:cubicBezTo>
                              <a:lnTo>
                                <a:pt x="0" y="30873"/>
                              </a:lnTo>
                              <a:cubicBezTo>
                                <a:pt x="0" y="14186"/>
                                <a:pt x="13030" y="0"/>
                                <a:pt x="30302" y="0"/>
                              </a:cubicBezTo>
                              <a:close/>
                            </a:path>
                          </a:pathLst>
                        </a:custGeom>
                        <a:solidFill>
                          <a:srgbClr val="6D645E"/>
                        </a:solidFill>
                        <a:ln w="0" cap="flat">
                          <a:noFill/>
                          <a:miter lim="127000"/>
                        </a:ln>
                        <a:effectLst/>
                      </wps:spPr>
                      <wps:bodyPr/>
                    </wps:wsp>
                    <wps:wsp>
                      <wps:cNvPr id="1911257425" name="Shape 79"/>
                      <wps:cNvSpPr>
                        <a:spLocks/>
                      </wps:cNvSpPr>
                      <wps:spPr>
                        <a:xfrm>
                          <a:off x="3314402" y="1340111"/>
                          <a:ext cx="51676" cy="83465"/>
                        </a:xfrm>
                        <a:custGeom>
                          <a:avLst/>
                          <a:gdLst/>
                          <a:ahLst/>
                          <a:cxnLst/>
                          <a:rect l="0" t="0" r="0" b="0"/>
                          <a:pathLst>
                            <a:path w="51676" h="83465">
                              <a:moveTo>
                                <a:pt x="0" y="0"/>
                              </a:moveTo>
                              <a:lnTo>
                                <a:pt x="8801" y="0"/>
                              </a:lnTo>
                              <a:lnTo>
                                <a:pt x="8801" y="34658"/>
                              </a:lnTo>
                              <a:cubicBezTo>
                                <a:pt x="12687" y="28245"/>
                                <a:pt x="18859" y="23089"/>
                                <a:pt x="29032" y="23089"/>
                              </a:cubicBezTo>
                              <a:cubicBezTo>
                                <a:pt x="43332" y="23089"/>
                                <a:pt x="51676" y="32703"/>
                                <a:pt x="51676" y="46774"/>
                              </a:cubicBezTo>
                              <a:lnTo>
                                <a:pt x="51676" y="83465"/>
                              </a:lnTo>
                              <a:lnTo>
                                <a:pt x="42875" y="83465"/>
                              </a:lnTo>
                              <a:lnTo>
                                <a:pt x="42875" y="48946"/>
                              </a:lnTo>
                              <a:cubicBezTo>
                                <a:pt x="42875" y="37960"/>
                                <a:pt x="36919" y="31102"/>
                                <a:pt x="26530" y="31102"/>
                              </a:cubicBezTo>
                              <a:cubicBezTo>
                                <a:pt x="16345" y="31102"/>
                                <a:pt x="8801" y="38532"/>
                                <a:pt x="8801" y="49619"/>
                              </a:cubicBezTo>
                              <a:lnTo>
                                <a:pt x="8801" y="83465"/>
                              </a:lnTo>
                              <a:lnTo>
                                <a:pt x="0" y="83465"/>
                              </a:lnTo>
                              <a:lnTo>
                                <a:pt x="0" y="0"/>
                              </a:lnTo>
                              <a:close/>
                            </a:path>
                          </a:pathLst>
                        </a:custGeom>
                        <a:solidFill>
                          <a:srgbClr val="6D645E"/>
                        </a:solidFill>
                        <a:ln w="0" cap="flat">
                          <a:noFill/>
                          <a:miter lim="127000"/>
                        </a:ln>
                        <a:effectLst/>
                      </wps:spPr>
                      <wps:bodyPr/>
                    </wps:wsp>
                    <wps:wsp>
                      <wps:cNvPr id="116779758" name="Shape 526"/>
                      <wps:cNvSpPr>
                        <a:spLocks/>
                      </wps:cNvSpPr>
                      <wps:spPr>
                        <a:xfrm>
                          <a:off x="3383774" y="1411572"/>
                          <a:ext cx="10516" cy="12002"/>
                        </a:xfrm>
                        <a:custGeom>
                          <a:avLst/>
                          <a:gdLst/>
                          <a:ahLst/>
                          <a:cxnLst/>
                          <a:rect l="0" t="0" r="0" b="0"/>
                          <a:pathLst>
                            <a:path w="10516" h="12002">
                              <a:moveTo>
                                <a:pt x="0" y="0"/>
                              </a:moveTo>
                              <a:lnTo>
                                <a:pt x="10516" y="0"/>
                              </a:lnTo>
                              <a:lnTo>
                                <a:pt x="10516" y="12002"/>
                              </a:lnTo>
                              <a:lnTo>
                                <a:pt x="0" y="12002"/>
                              </a:lnTo>
                              <a:lnTo>
                                <a:pt x="0" y="0"/>
                              </a:lnTo>
                            </a:path>
                          </a:pathLst>
                        </a:custGeom>
                        <a:solidFill>
                          <a:srgbClr val="6D645E"/>
                        </a:solidFill>
                        <a:ln w="0" cap="flat">
                          <a:noFill/>
                          <a:miter lim="127000"/>
                        </a:ln>
                        <a:effectLst/>
                      </wps:spPr>
                      <wps:bodyPr/>
                    </wps:wsp>
                    <wps:wsp>
                      <wps:cNvPr id="805997650" name="Shape 81"/>
                      <wps:cNvSpPr>
                        <a:spLocks/>
                      </wps:cNvSpPr>
                      <wps:spPr>
                        <a:xfrm>
                          <a:off x="3406873" y="1363207"/>
                          <a:ext cx="54420" cy="61747"/>
                        </a:xfrm>
                        <a:custGeom>
                          <a:avLst/>
                          <a:gdLst/>
                          <a:ahLst/>
                          <a:cxnLst/>
                          <a:rect l="0" t="0" r="0" b="0"/>
                          <a:pathLst>
                            <a:path w="54420" h="61747">
                              <a:moveTo>
                                <a:pt x="30302" y="0"/>
                              </a:moveTo>
                              <a:cubicBezTo>
                                <a:pt x="41504" y="0"/>
                                <a:pt x="48476" y="4686"/>
                                <a:pt x="53962" y="10528"/>
                              </a:cubicBezTo>
                              <a:lnTo>
                                <a:pt x="48133" y="16687"/>
                              </a:lnTo>
                              <a:cubicBezTo>
                                <a:pt x="43447" y="11785"/>
                                <a:pt x="38189" y="7772"/>
                                <a:pt x="30188" y="7772"/>
                              </a:cubicBezTo>
                              <a:cubicBezTo>
                                <a:pt x="18186" y="7772"/>
                                <a:pt x="9030" y="17958"/>
                                <a:pt x="9030" y="30645"/>
                              </a:cubicBezTo>
                              <a:lnTo>
                                <a:pt x="9030" y="30873"/>
                              </a:lnTo>
                              <a:cubicBezTo>
                                <a:pt x="9030" y="43675"/>
                                <a:pt x="18402" y="53860"/>
                                <a:pt x="30759" y="53860"/>
                              </a:cubicBezTo>
                              <a:cubicBezTo>
                                <a:pt x="38303" y="53860"/>
                                <a:pt x="44133" y="50076"/>
                                <a:pt x="48819" y="45059"/>
                              </a:cubicBezTo>
                              <a:lnTo>
                                <a:pt x="54420" y="50317"/>
                              </a:lnTo>
                              <a:cubicBezTo>
                                <a:pt x="48476" y="56934"/>
                                <a:pt x="41389" y="61747"/>
                                <a:pt x="30302" y="61747"/>
                              </a:cubicBezTo>
                              <a:cubicBezTo>
                                <a:pt x="13030" y="61747"/>
                                <a:pt x="0" y="47688"/>
                                <a:pt x="0" y="31102"/>
                              </a:cubicBezTo>
                              <a:lnTo>
                                <a:pt x="0" y="30873"/>
                              </a:lnTo>
                              <a:cubicBezTo>
                                <a:pt x="0" y="14186"/>
                                <a:pt x="13030" y="0"/>
                                <a:pt x="30302" y="0"/>
                              </a:cubicBezTo>
                              <a:close/>
                            </a:path>
                          </a:pathLst>
                        </a:custGeom>
                        <a:solidFill>
                          <a:srgbClr val="6D645E"/>
                        </a:solidFill>
                        <a:ln w="0" cap="flat">
                          <a:noFill/>
                          <a:miter lim="127000"/>
                        </a:ln>
                        <a:effectLst/>
                      </wps:spPr>
                      <wps:bodyPr/>
                    </wps:wsp>
                    <wps:wsp>
                      <wps:cNvPr id="1367577918" name="Shape 82"/>
                      <wps:cNvSpPr>
                        <a:spLocks/>
                      </wps:cNvSpPr>
                      <wps:spPr>
                        <a:xfrm>
                          <a:off x="3471327" y="1386875"/>
                          <a:ext cx="26181" cy="37960"/>
                        </a:xfrm>
                        <a:custGeom>
                          <a:avLst/>
                          <a:gdLst/>
                          <a:ahLst/>
                          <a:cxnLst/>
                          <a:rect l="0" t="0" r="0" b="0"/>
                          <a:pathLst>
                            <a:path w="26181" h="37960">
                              <a:moveTo>
                                <a:pt x="25273" y="0"/>
                              </a:moveTo>
                              <a:lnTo>
                                <a:pt x="26181" y="127"/>
                              </a:lnTo>
                              <a:lnTo>
                                <a:pt x="26181" y="6974"/>
                              </a:lnTo>
                              <a:lnTo>
                                <a:pt x="13432" y="10260"/>
                              </a:lnTo>
                              <a:cubicBezTo>
                                <a:pt x="10487" y="12347"/>
                                <a:pt x="8915" y="15322"/>
                                <a:pt x="8915" y="18872"/>
                              </a:cubicBezTo>
                              <a:lnTo>
                                <a:pt x="8915" y="19088"/>
                              </a:lnTo>
                              <a:cubicBezTo>
                                <a:pt x="8915" y="26530"/>
                                <a:pt x="15773" y="30874"/>
                                <a:pt x="23787" y="30874"/>
                              </a:cubicBezTo>
                              <a:lnTo>
                                <a:pt x="26181" y="30111"/>
                              </a:lnTo>
                              <a:lnTo>
                                <a:pt x="26181" y="36993"/>
                              </a:lnTo>
                              <a:lnTo>
                                <a:pt x="22072" y="37960"/>
                              </a:lnTo>
                              <a:cubicBezTo>
                                <a:pt x="10973" y="37960"/>
                                <a:pt x="0" y="31662"/>
                                <a:pt x="0" y="19545"/>
                              </a:cubicBezTo>
                              <a:lnTo>
                                <a:pt x="0" y="19330"/>
                              </a:lnTo>
                              <a:cubicBezTo>
                                <a:pt x="0" y="6630"/>
                                <a:pt x="10300" y="0"/>
                                <a:pt x="25273" y="0"/>
                              </a:cubicBezTo>
                              <a:close/>
                            </a:path>
                          </a:pathLst>
                        </a:custGeom>
                        <a:solidFill>
                          <a:srgbClr val="6D645E"/>
                        </a:solidFill>
                        <a:ln w="0" cap="flat">
                          <a:noFill/>
                          <a:miter lim="127000"/>
                        </a:ln>
                        <a:effectLst/>
                      </wps:spPr>
                      <wps:bodyPr/>
                    </wps:wsp>
                    <wps:wsp>
                      <wps:cNvPr id="2027249969" name="Shape 83"/>
                      <wps:cNvSpPr>
                        <a:spLocks/>
                      </wps:cNvSpPr>
                      <wps:spPr>
                        <a:xfrm>
                          <a:off x="3476584" y="1363681"/>
                          <a:ext cx="20923" cy="12107"/>
                        </a:xfrm>
                        <a:custGeom>
                          <a:avLst/>
                          <a:gdLst/>
                          <a:ahLst/>
                          <a:cxnLst/>
                          <a:rect l="0" t="0" r="0" b="0"/>
                          <a:pathLst>
                            <a:path w="20923" h="12107">
                              <a:moveTo>
                                <a:pt x="20923" y="0"/>
                              </a:moveTo>
                              <a:lnTo>
                                <a:pt x="20923" y="7972"/>
                              </a:lnTo>
                              <a:lnTo>
                                <a:pt x="20587" y="7865"/>
                              </a:lnTo>
                              <a:cubicBezTo>
                                <a:pt x="13601" y="7865"/>
                                <a:pt x="8128" y="9592"/>
                                <a:pt x="2629" y="12107"/>
                              </a:cubicBezTo>
                              <a:lnTo>
                                <a:pt x="0" y="4906"/>
                              </a:lnTo>
                              <a:lnTo>
                                <a:pt x="20923" y="0"/>
                              </a:lnTo>
                              <a:close/>
                            </a:path>
                          </a:pathLst>
                        </a:custGeom>
                        <a:solidFill>
                          <a:srgbClr val="6D645E"/>
                        </a:solidFill>
                        <a:ln w="0" cap="flat">
                          <a:noFill/>
                          <a:miter lim="127000"/>
                        </a:ln>
                        <a:effectLst/>
                      </wps:spPr>
                      <wps:bodyPr/>
                    </wps:wsp>
                    <wps:wsp>
                      <wps:cNvPr id="1332833786" name="Shape 84"/>
                      <wps:cNvSpPr>
                        <a:spLocks/>
                      </wps:cNvSpPr>
                      <wps:spPr>
                        <a:xfrm>
                          <a:off x="3497508" y="1363546"/>
                          <a:ext cx="25851" cy="60323"/>
                        </a:xfrm>
                        <a:custGeom>
                          <a:avLst/>
                          <a:gdLst/>
                          <a:ahLst/>
                          <a:cxnLst/>
                          <a:rect l="0" t="0" r="0" b="0"/>
                          <a:pathLst>
                            <a:path w="25851" h="60323">
                              <a:moveTo>
                                <a:pt x="578" y="0"/>
                              </a:moveTo>
                              <a:cubicBezTo>
                                <a:pt x="8922" y="0"/>
                                <a:pt x="15437" y="2298"/>
                                <a:pt x="19666" y="6528"/>
                              </a:cubicBezTo>
                              <a:cubicBezTo>
                                <a:pt x="23794" y="10643"/>
                                <a:pt x="25851" y="16345"/>
                                <a:pt x="25851" y="23902"/>
                              </a:cubicBezTo>
                              <a:lnTo>
                                <a:pt x="25851" y="60033"/>
                              </a:lnTo>
                              <a:lnTo>
                                <a:pt x="17151" y="60033"/>
                              </a:lnTo>
                              <a:lnTo>
                                <a:pt x="17151" y="51232"/>
                              </a:lnTo>
                              <a:cubicBezTo>
                                <a:pt x="15094" y="53860"/>
                                <a:pt x="12379" y="56375"/>
                                <a:pt x="8879" y="58233"/>
                              </a:cubicBezTo>
                              <a:lnTo>
                                <a:pt x="0" y="60323"/>
                              </a:lnTo>
                              <a:lnTo>
                                <a:pt x="0" y="53440"/>
                              </a:lnTo>
                              <a:lnTo>
                                <a:pt x="11512" y="49768"/>
                              </a:lnTo>
                              <a:cubicBezTo>
                                <a:pt x="15068" y="46965"/>
                                <a:pt x="17266" y="42990"/>
                                <a:pt x="17266" y="38303"/>
                              </a:cubicBezTo>
                              <a:lnTo>
                                <a:pt x="17266" y="32817"/>
                              </a:lnTo>
                              <a:cubicBezTo>
                                <a:pt x="12922" y="31572"/>
                                <a:pt x="7207" y="30302"/>
                                <a:pt x="6" y="30302"/>
                              </a:cubicBezTo>
                              <a:lnTo>
                                <a:pt x="0" y="30304"/>
                              </a:lnTo>
                              <a:lnTo>
                                <a:pt x="0" y="23457"/>
                              </a:lnTo>
                              <a:lnTo>
                                <a:pt x="17151" y="25857"/>
                              </a:lnTo>
                              <a:lnTo>
                                <a:pt x="17151" y="24016"/>
                              </a:lnTo>
                              <a:cubicBezTo>
                                <a:pt x="17151" y="18758"/>
                                <a:pt x="15551" y="14754"/>
                                <a:pt x="12565" y="12065"/>
                              </a:cubicBezTo>
                              <a:lnTo>
                                <a:pt x="0" y="8107"/>
                              </a:lnTo>
                              <a:lnTo>
                                <a:pt x="0" y="136"/>
                              </a:lnTo>
                              <a:lnTo>
                                <a:pt x="578" y="0"/>
                              </a:lnTo>
                              <a:close/>
                            </a:path>
                          </a:pathLst>
                        </a:custGeom>
                        <a:solidFill>
                          <a:srgbClr val="6D645E"/>
                        </a:solidFill>
                        <a:ln w="0" cap="flat">
                          <a:noFill/>
                          <a:miter lim="127000"/>
                        </a:ln>
                        <a:effectLst/>
                      </wps:spPr>
                      <wps:bodyPr/>
                    </wps:wsp>
                    <wps:wsp>
                      <wps:cNvPr id="1598331666" name="Shape 527"/>
                      <wps:cNvSpPr>
                        <a:spLocks/>
                      </wps:cNvSpPr>
                      <wps:spPr>
                        <a:xfrm>
                          <a:off x="3614330" y="1332337"/>
                          <a:ext cx="9144" cy="105880"/>
                        </a:xfrm>
                        <a:custGeom>
                          <a:avLst/>
                          <a:gdLst/>
                          <a:ahLst/>
                          <a:cxnLst/>
                          <a:rect l="0" t="0" r="0" b="0"/>
                          <a:pathLst>
                            <a:path w="9144" h="105880">
                              <a:moveTo>
                                <a:pt x="0" y="0"/>
                              </a:moveTo>
                              <a:lnTo>
                                <a:pt x="9144" y="0"/>
                              </a:lnTo>
                              <a:lnTo>
                                <a:pt x="9144" y="105880"/>
                              </a:lnTo>
                              <a:lnTo>
                                <a:pt x="0" y="105880"/>
                              </a:lnTo>
                              <a:lnTo>
                                <a:pt x="0" y="0"/>
                              </a:lnTo>
                            </a:path>
                          </a:pathLst>
                        </a:custGeom>
                        <a:solidFill>
                          <a:srgbClr val="6D645E"/>
                        </a:solidFill>
                        <a:ln w="0" cap="flat">
                          <a:noFill/>
                          <a:miter lim="127000"/>
                        </a:ln>
                        <a:effectLst/>
                      </wps:spPr>
                      <wps:bodyPr/>
                    </wps:wsp>
                    <wps:wsp>
                      <wps:cNvPr id="399518260" name="Shape 528"/>
                      <wps:cNvSpPr>
                        <a:spLocks/>
                      </wps:cNvSpPr>
                      <wps:spPr>
                        <a:xfrm>
                          <a:off x="3713199" y="1362766"/>
                          <a:ext cx="12814" cy="60808"/>
                        </a:xfrm>
                        <a:custGeom>
                          <a:avLst/>
                          <a:gdLst/>
                          <a:ahLst/>
                          <a:cxnLst/>
                          <a:rect l="0" t="0" r="0" b="0"/>
                          <a:pathLst>
                            <a:path w="12814" h="60808">
                              <a:moveTo>
                                <a:pt x="0" y="0"/>
                              </a:moveTo>
                              <a:lnTo>
                                <a:pt x="12814" y="0"/>
                              </a:lnTo>
                              <a:lnTo>
                                <a:pt x="12814" y="60808"/>
                              </a:lnTo>
                              <a:lnTo>
                                <a:pt x="0" y="60808"/>
                              </a:lnTo>
                              <a:lnTo>
                                <a:pt x="0" y="0"/>
                              </a:lnTo>
                            </a:path>
                          </a:pathLst>
                        </a:custGeom>
                        <a:solidFill>
                          <a:srgbClr val="007BB6"/>
                        </a:solidFill>
                        <a:ln w="0" cap="flat">
                          <a:noFill/>
                          <a:miter lim="127000"/>
                        </a:ln>
                        <a:effectLst/>
                      </wps:spPr>
                      <wps:bodyPr/>
                    </wps:wsp>
                    <wps:wsp>
                      <wps:cNvPr id="2058076197" name="Shape 87"/>
                      <wps:cNvSpPr>
                        <a:spLocks/>
                      </wps:cNvSpPr>
                      <wps:spPr>
                        <a:xfrm>
                          <a:off x="3711599" y="1336820"/>
                          <a:ext cx="16231" cy="16243"/>
                        </a:xfrm>
                        <a:custGeom>
                          <a:avLst/>
                          <a:gdLst/>
                          <a:ahLst/>
                          <a:cxnLst/>
                          <a:rect l="0" t="0" r="0" b="0"/>
                          <a:pathLst>
                            <a:path w="16231" h="16243">
                              <a:moveTo>
                                <a:pt x="8128" y="0"/>
                              </a:moveTo>
                              <a:cubicBezTo>
                                <a:pt x="10325" y="0"/>
                                <a:pt x="12243" y="812"/>
                                <a:pt x="13843" y="2413"/>
                              </a:cubicBezTo>
                              <a:cubicBezTo>
                                <a:pt x="15443" y="4013"/>
                                <a:pt x="16231" y="5905"/>
                                <a:pt x="16231" y="8115"/>
                              </a:cubicBezTo>
                              <a:cubicBezTo>
                                <a:pt x="16231" y="10337"/>
                                <a:pt x="15443" y="12230"/>
                                <a:pt x="13843" y="13830"/>
                              </a:cubicBezTo>
                              <a:cubicBezTo>
                                <a:pt x="12243" y="15430"/>
                                <a:pt x="10325" y="16243"/>
                                <a:pt x="8128" y="16243"/>
                              </a:cubicBezTo>
                              <a:cubicBezTo>
                                <a:pt x="5918" y="16243"/>
                                <a:pt x="4001" y="15430"/>
                                <a:pt x="2400" y="13830"/>
                              </a:cubicBezTo>
                              <a:cubicBezTo>
                                <a:pt x="800" y="12230"/>
                                <a:pt x="0" y="10337"/>
                                <a:pt x="0" y="8115"/>
                              </a:cubicBezTo>
                              <a:cubicBezTo>
                                <a:pt x="0" y="5905"/>
                                <a:pt x="800" y="4013"/>
                                <a:pt x="2400" y="2413"/>
                              </a:cubicBezTo>
                              <a:cubicBezTo>
                                <a:pt x="4001" y="812"/>
                                <a:pt x="5918" y="0"/>
                                <a:pt x="8128" y="0"/>
                              </a:cubicBezTo>
                              <a:close/>
                            </a:path>
                          </a:pathLst>
                        </a:custGeom>
                        <a:solidFill>
                          <a:srgbClr val="007BB6"/>
                        </a:solidFill>
                        <a:ln w="0" cap="flat">
                          <a:noFill/>
                          <a:miter lim="127000"/>
                        </a:ln>
                        <a:effectLst/>
                      </wps:spPr>
                      <wps:bodyPr/>
                    </wps:wsp>
                    <wps:wsp>
                      <wps:cNvPr id="502847926" name="Shape 88"/>
                      <wps:cNvSpPr>
                        <a:spLocks/>
                      </wps:cNvSpPr>
                      <wps:spPr>
                        <a:xfrm>
                          <a:off x="3744513" y="1361846"/>
                          <a:ext cx="56007" cy="61734"/>
                        </a:xfrm>
                        <a:custGeom>
                          <a:avLst/>
                          <a:gdLst/>
                          <a:ahLst/>
                          <a:cxnLst/>
                          <a:rect l="0" t="0" r="0" b="0"/>
                          <a:pathLst>
                            <a:path w="56007" h="61734">
                              <a:moveTo>
                                <a:pt x="33045" y="0"/>
                              </a:moveTo>
                              <a:cubicBezTo>
                                <a:pt x="39903" y="0"/>
                                <a:pt x="45441" y="2095"/>
                                <a:pt x="49670" y="6299"/>
                              </a:cubicBezTo>
                              <a:cubicBezTo>
                                <a:pt x="53899" y="10490"/>
                                <a:pt x="56007" y="16548"/>
                                <a:pt x="56007" y="24473"/>
                              </a:cubicBezTo>
                              <a:lnTo>
                                <a:pt x="56007" y="61734"/>
                              </a:lnTo>
                              <a:lnTo>
                                <a:pt x="43218" y="61734"/>
                              </a:lnTo>
                              <a:lnTo>
                                <a:pt x="43218" y="28359"/>
                              </a:lnTo>
                              <a:cubicBezTo>
                                <a:pt x="43218" y="17157"/>
                                <a:pt x="38557" y="11557"/>
                                <a:pt x="29273" y="11557"/>
                              </a:cubicBezTo>
                              <a:cubicBezTo>
                                <a:pt x="24841" y="11557"/>
                                <a:pt x="21006" y="13030"/>
                                <a:pt x="17729" y="15951"/>
                              </a:cubicBezTo>
                              <a:cubicBezTo>
                                <a:pt x="14453" y="18897"/>
                                <a:pt x="12814" y="23177"/>
                                <a:pt x="12814" y="28816"/>
                              </a:cubicBezTo>
                              <a:lnTo>
                                <a:pt x="12814" y="61734"/>
                              </a:lnTo>
                              <a:lnTo>
                                <a:pt x="0" y="61734"/>
                              </a:lnTo>
                              <a:lnTo>
                                <a:pt x="0" y="927"/>
                              </a:lnTo>
                              <a:lnTo>
                                <a:pt x="12814" y="927"/>
                              </a:lnTo>
                              <a:lnTo>
                                <a:pt x="12814" y="12014"/>
                              </a:lnTo>
                              <a:cubicBezTo>
                                <a:pt x="14872" y="8280"/>
                                <a:pt x="17704" y="5334"/>
                                <a:pt x="21324" y="3200"/>
                              </a:cubicBezTo>
                              <a:cubicBezTo>
                                <a:pt x="24943" y="1067"/>
                                <a:pt x="28854" y="0"/>
                                <a:pt x="33045" y="0"/>
                              </a:cubicBezTo>
                              <a:close/>
                            </a:path>
                          </a:pathLst>
                        </a:custGeom>
                        <a:solidFill>
                          <a:srgbClr val="007BB6"/>
                        </a:solidFill>
                        <a:ln w="0" cap="flat">
                          <a:noFill/>
                          <a:miter lim="127000"/>
                        </a:ln>
                        <a:effectLst/>
                      </wps:spPr>
                      <wps:bodyPr/>
                    </wps:wsp>
                    <wps:wsp>
                      <wps:cNvPr id="807713033" name="Shape 89"/>
                      <wps:cNvSpPr>
                        <a:spLocks/>
                      </wps:cNvSpPr>
                      <wps:spPr>
                        <a:xfrm>
                          <a:off x="3818579" y="1429750"/>
                          <a:ext cx="25895" cy="18288"/>
                        </a:xfrm>
                        <a:custGeom>
                          <a:avLst/>
                          <a:gdLst/>
                          <a:ahLst/>
                          <a:cxnLst/>
                          <a:rect l="0" t="0" r="0" b="0"/>
                          <a:pathLst>
                            <a:path w="25895" h="18288">
                              <a:moveTo>
                                <a:pt x="6058" y="0"/>
                              </a:moveTo>
                              <a:cubicBezTo>
                                <a:pt x="12014" y="4495"/>
                                <a:pt x="17996" y="6743"/>
                                <a:pt x="24066" y="6743"/>
                              </a:cubicBezTo>
                              <a:lnTo>
                                <a:pt x="25895" y="6150"/>
                              </a:lnTo>
                              <a:lnTo>
                                <a:pt x="25895" y="17896"/>
                              </a:lnTo>
                              <a:lnTo>
                                <a:pt x="24803" y="18288"/>
                              </a:lnTo>
                              <a:cubicBezTo>
                                <a:pt x="15672" y="18288"/>
                                <a:pt x="7391" y="15430"/>
                                <a:pt x="0" y="9715"/>
                              </a:cubicBezTo>
                              <a:lnTo>
                                <a:pt x="6058" y="0"/>
                              </a:lnTo>
                              <a:close/>
                            </a:path>
                          </a:pathLst>
                        </a:custGeom>
                        <a:solidFill>
                          <a:srgbClr val="007BB6"/>
                        </a:solidFill>
                        <a:ln w="0" cap="flat">
                          <a:noFill/>
                          <a:miter lim="127000"/>
                        </a:ln>
                        <a:effectLst/>
                      </wps:spPr>
                      <wps:bodyPr/>
                    </wps:wsp>
                    <wps:wsp>
                      <wps:cNvPr id="552785456" name="Shape 90"/>
                      <wps:cNvSpPr>
                        <a:spLocks/>
                      </wps:cNvSpPr>
                      <wps:spPr>
                        <a:xfrm>
                          <a:off x="3814579" y="1361856"/>
                          <a:ext cx="29895" cy="58979"/>
                        </a:xfrm>
                        <a:custGeom>
                          <a:avLst/>
                          <a:gdLst/>
                          <a:ahLst/>
                          <a:cxnLst/>
                          <a:rect l="0" t="0" r="0" b="0"/>
                          <a:pathLst>
                            <a:path w="29895" h="58979">
                              <a:moveTo>
                                <a:pt x="27610" y="0"/>
                              </a:moveTo>
                              <a:lnTo>
                                <a:pt x="29895" y="520"/>
                              </a:lnTo>
                              <a:lnTo>
                                <a:pt x="29895" y="10412"/>
                              </a:lnTo>
                              <a:lnTo>
                                <a:pt x="29604" y="10287"/>
                              </a:lnTo>
                              <a:cubicBezTo>
                                <a:pt x="24422" y="10287"/>
                                <a:pt x="20282" y="12154"/>
                                <a:pt x="17196" y="15887"/>
                              </a:cubicBezTo>
                              <a:cubicBezTo>
                                <a:pt x="14122" y="19621"/>
                                <a:pt x="12573" y="23978"/>
                                <a:pt x="12573" y="28981"/>
                              </a:cubicBezTo>
                              <a:cubicBezTo>
                                <a:pt x="12573" y="33972"/>
                                <a:pt x="14122" y="38265"/>
                                <a:pt x="17196" y="41897"/>
                              </a:cubicBezTo>
                              <a:cubicBezTo>
                                <a:pt x="20282" y="45517"/>
                                <a:pt x="24447" y="47320"/>
                                <a:pt x="29667" y="47320"/>
                              </a:cubicBezTo>
                              <a:lnTo>
                                <a:pt x="29895" y="47225"/>
                              </a:lnTo>
                              <a:lnTo>
                                <a:pt x="29895" y="58380"/>
                              </a:lnTo>
                              <a:lnTo>
                                <a:pt x="27660" y="58979"/>
                              </a:lnTo>
                              <a:cubicBezTo>
                                <a:pt x="19583" y="58979"/>
                                <a:pt x="12954" y="56172"/>
                                <a:pt x="7772" y="50520"/>
                              </a:cubicBezTo>
                              <a:cubicBezTo>
                                <a:pt x="2591" y="44882"/>
                                <a:pt x="0" y="37871"/>
                                <a:pt x="0" y="29489"/>
                              </a:cubicBezTo>
                              <a:cubicBezTo>
                                <a:pt x="0" y="21107"/>
                                <a:pt x="2591" y="14097"/>
                                <a:pt x="7772" y="8458"/>
                              </a:cubicBezTo>
                              <a:cubicBezTo>
                                <a:pt x="12954" y="2819"/>
                                <a:pt x="19571" y="0"/>
                                <a:pt x="27610" y="0"/>
                              </a:cubicBezTo>
                              <a:close/>
                            </a:path>
                          </a:pathLst>
                        </a:custGeom>
                        <a:solidFill>
                          <a:srgbClr val="007BB6"/>
                        </a:solidFill>
                        <a:ln w="0" cap="flat">
                          <a:noFill/>
                          <a:miter lim="127000"/>
                        </a:ln>
                        <a:effectLst/>
                      </wps:spPr>
                      <wps:bodyPr/>
                    </wps:wsp>
                    <wps:wsp>
                      <wps:cNvPr id="2041990667" name="Shape 91"/>
                      <wps:cNvSpPr>
                        <a:spLocks/>
                      </wps:cNvSpPr>
                      <wps:spPr>
                        <a:xfrm>
                          <a:off x="3844474" y="1362376"/>
                          <a:ext cx="30112" cy="85270"/>
                        </a:xfrm>
                        <a:custGeom>
                          <a:avLst/>
                          <a:gdLst/>
                          <a:ahLst/>
                          <a:cxnLst/>
                          <a:rect l="0" t="0" r="0" b="0"/>
                          <a:pathLst>
                            <a:path w="30112" h="85270">
                              <a:moveTo>
                                <a:pt x="0" y="0"/>
                              </a:moveTo>
                              <a:lnTo>
                                <a:pt x="8638" y="1966"/>
                              </a:lnTo>
                              <a:cubicBezTo>
                                <a:pt x="11906" y="3623"/>
                                <a:pt x="14802" y="6109"/>
                                <a:pt x="17323" y="9423"/>
                              </a:cubicBezTo>
                              <a:lnTo>
                                <a:pt x="17323" y="394"/>
                              </a:lnTo>
                              <a:lnTo>
                                <a:pt x="30112" y="394"/>
                              </a:lnTo>
                              <a:lnTo>
                                <a:pt x="30112" y="53429"/>
                              </a:lnTo>
                              <a:cubicBezTo>
                                <a:pt x="30112" y="64186"/>
                                <a:pt x="27204" y="72225"/>
                                <a:pt x="21374" y="77598"/>
                              </a:cubicBezTo>
                              <a:lnTo>
                                <a:pt x="0" y="85270"/>
                              </a:lnTo>
                              <a:lnTo>
                                <a:pt x="0" y="73524"/>
                              </a:lnTo>
                              <a:lnTo>
                                <a:pt x="12573" y="69444"/>
                              </a:lnTo>
                              <a:cubicBezTo>
                                <a:pt x="16116" y="66307"/>
                                <a:pt x="17882" y="61316"/>
                                <a:pt x="17882" y="54458"/>
                              </a:cubicBezTo>
                              <a:lnTo>
                                <a:pt x="17882" y="46698"/>
                              </a:lnTo>
                              <a:cubicBezTo>
                                <a:pt x="15977" y="50267"/>
                                <a:pt x="13246" y="53125"/>
                                <a:pt x="9716" y="55258"/>
                              </a:cubicBezTo>
                              <a:lnTo>
                                <a:pt x="0" y="57860"/>
                              </a:lnTo>
                              <a:lnTo>
                                <a:pt x="0" y="46705"/>
                              </a:lnTo>
                              <a:lnTo>
                                <a:pt x="12459" y="41542"/>
                              </a:lnTo>
                              <a:cubicBezTo>
                                <a:pt x="15697" y="38037"/>
                                <a:pt x="17323" y="33681"/>
                                <a:pt x="17323" y="28461"/>
                              </a:cubicBezTo>
                              <a:cubicBezTo>
                                <a:pt x="17323" y="23241"/>
                                <a:pt x="15672" y="18809"/>
                                <a:pt x="12395" y="15202"/>
                              </a:cubicBezTo>
                              <a:lnTo>
                                <a:pt x="0" y="9892"/>
                              </a:lnTo>
                              <a:lnTo>
                                <a:pt x="0" y="0"/>
                              </a:lnTo>
                              <a:close/>
                            </a:path>
                          </a:pathLst>
                        </a:custGeom>
                        <a:solidFill>
                          <a:srgbClr val="007BB6"/>
                        </a:solidFill>
                        <a:ln w="0" cap="flat">
                          <a:noFill/>
                          <a:miter lim="127000"/>
                        </a:ln>
                        <a:effectLst/>
                      </wps:spPr>
                      <wps:bodyPr/>
                    </wps:wsp>
                    <wps:wsp>
                      <wps:cNvPr id="806502390" name="Shape 92"/>
                      <wps:cNvSpPr>
                        <a:spLocks/>
                      </wps:cNvSpPr>
                      <wps:spPr>
                        <a:xfrm>
                          <a:off x="3889210" y="1362038"/>
                          <a:ext cx="30232" cy="62253"/>
                        </a:xfrm>
                        <a:custGeom>
                          <a:avLst/>
                          <a:gdLst/>
                          <a:ahLst/>
                          <a:cxnLst/>
                          <a:rect l="0" t="0" r="0" b="0"/>
                          <a:pathLst>
                            <a:path w="30232" h="62253">
                              <a:moveTo>
                                <a:pt x="30232" y="0"/>
                              </a:moveTo>
                              <a:lnTo>
                                <a:pt x="30232" y="11064"/>
                              </a:lnTo>
                              <a:lnTo>
                                <a:pt x="18402" y="15083"/>
                              </a:lnTo>
                              <a:cubicBezTo>
                                <a:pt x="14668" y="17941"/>
                                <a:pt x="12802" y="21802"/>
                                <a:pt x="12802" y="26678"/>
                              </a:cubicBezTo>
                              <a:lnTo>
                                <a:pt x="30232" y="26678"/>
                              </a:lnTo>
                              <a:lnTo>
                                <a:pt x="30232" y="36737"/>
                              </a:lnTo>
                              <a:lnTo>
                                <a:pt x="12802" y="36737"/>
                              </a:lnTo>
                              <a:cubicBezTo>
                                <a:pt x="13106" y="41169"/>
                                <a:pt x="15138" y="44725"/>
                                <a:pt x="18872" y="47430"/>
                              </a:cubicBezTo>
                              <a:lnTo>
                                <a:pt x="30232" y="51029"/>
                              </a:lnTo>
                              <a:lnTo>
                                <a:pt x="30232" y="62253"/>
                              </a:lnTo>
                              <a:lnTo>
                                <a:pt x="8979" y="53932"/>
                              </a:lnTo>
                              <a:cubicBezTo>
                                <a:pt x="2997" y="48268"/>
                                <a:pt x="0" y="40648"/>
                                <a:pt x="0" y="31085"/>
                              </a:cubicBezTo>
                              <a:cubicBezTo>
                                <a:pt x="0" y="21522"/>
                                <a:pt x="3048" y="13915"/>
                                <a:pt x="9144" y="8276"/>
                              </a:cubicBezTo>
                              <a:lnTo>
                                <a:pt x="30232" y="0"/>
                              </a:lnTo>
                              <a:close/>
                            </a:path>
                          </a:pathLst>
                        </a:custGeom>
                        <a:solidFill>
                          <a:srgbClr val="007BB6"/>
                        </a:solidFill>
                        <a:ln w="0" cap="flat">
                          <a:noFill/>
                          <a:miter lim="127000"/>
                        </a:ln>
                        <a:effectLst/>
                      </wps:spPr>
                      <wps:bodyPr/>
                    </wps:wsp>
                    <wps:wsp>
                      <wps:cNvPr id="175979066" name="Shape 93"/>
                      <wps:cNvSpPr>
                        <a:spLocks/>
                      </wps:cNvSpPr>
                      <wps:spPr>
                        <a:xfrm>
                          <a:off x="3919442" y="1406318"/>
                          <a:ext cx="26130" cy="18174"/>
                        </a:xfrm>
                        <a:custGeom>
                          <a:avLst/>
                          <a:gdLst/>
                          <a:ahLst/>
                          <a:cxnLst/>
                          <a:rect l="0" t="0" r="0" b="0"/>
                          <a:pathLst>
                            <a:path w="26130" h="18174">
                              <a:moveTo>
                                <a:pt x="18815" y="0"/>
                              </a:moveTo>
                              <a:lnTo>
                                <a:pt x="26130" y="8014"/>
                              </a:lnTo>
                              <a:cubicBezTo>
                                <a:pt x="19564" y="14783"/>
                                <a:pt x="11030" y="18174"/>
                                <a:pt x="514" y="18174"/>
                              </a:cubicBezTo>
                              <a:lnTo>
                                <a:pt x="0" y="17973"/>
                              </a:lnTo>
                              <a:lnTo>
                                <a:pt x="0" y="6748"/>
                              </a:lnTo>
                              <a:lnTo>
                                <a:pt x="1429" y="7201"/>
                              </a:lnTo>
                              <a:cubicBezTo>
                                <a:pt x="9049" y="7201"/>
                                <a:pt x="14840" y="4800"/>
                                <a:pt x="18815" y="0"/>
                              </a:cubicBezTo>
                              <a:close/>
                            </a:path>
                          </a:pathLst>
                        </a:custGeom>
                        <a:solidFill>
                          <a:srgbClr val="007BB6"/>
                        </a:solidFill>
                        <a:ln w="0" cap="flat">
                          <a:noFill/>
                          <a:miter lim="127000"/>
                        </a:ln>
                        <a:effectLst/>
                      </wps:spPr>
                      <wps:bodyPr/>
                    </wps:wsp>
                    <wps:wsp>
                      <wps:cNvPr id="1584026307" name="Shape 94"/>
                      <wps:cNvSpPr>
                        <a:spLocks/>
                      </wps:cNvSpPr>
                      <wps:spPr>
                        <a:xfrm>
                          <a:off x="3919442" y="1361856"/>
                          <a:ext cx="30232" cy="36919"/>
                        </a:xfrm>
                        <a:custGeom>
                          <a:avLst/>
                          <a:gdLst/>
                          <a:ahLst/>
                          <a:cxnLst/>
                          <a:rect l="0" t="0" r="0" b="0"/>
                          <a:pathLst>
                            <a:path w="30232" h="36919">
                              <a:moveTo>
                                <a:pt x="464" y="0"/>
                              </a:moveTo>
                              <a:cubicBezTo>
                                <a:pt x="8731" y="0"/>
                                <a:pt x="15754" y="2502"/>
                                <a:pt x="21546" y="7493"/>
                              </a:cubicBezTo>
                              <a:cubicBezTo>
                                <a:pt x="27337" y="12471"/>
                                <a:pt x="30232" y="19355"/>
                                <a:pt x="30232" y="28118"/>
                              </a:cubicBezTo>
                              <a:lnTo>
                                <a:pt x="30232" y="36919"/>
                              </a:lnTo>
                              <a:lnTo>
                                <a:pt x="0" y="36919"/>
                              </a:lnTo>
                              <a:lnTo>
                                <a:pt x="0" y="26860"/>
                              </a:lnTo>
                              <a:lnTo>
                                <a:pt x="17431" y="26860"/>
                              </a:lnTo>
                              <a:cubicBezTo>
                                <a:pt x="17431" y="21768"/>
                                <a:pt x="15830" y="17831"/>
                                <a:pt x="12630" y="15087"/>
                              </a:cubicBezTo>
                              <a:cubicBezTo>
                                <a:pt x="9430" y="12344"/>
                                <a:pt x="5493" y="10973"/>
                                <a:pt x="807" y="10973"/>
                              </a:cubicBezTo>
                              <a:lnTo>
                                <a:pt x="0" y="11247"/>
                              </a:lnTo>
                              <a:lnTo>
                                <a:pt x="0" y="182"/>
                              </a:lnTo>
                              <a:lnTo>
                                <a:pt x="464" y="0"/>
                              </a:lnTo>
                              <a:close/>
                            </a:path>
                          </a:pathLst>
                        </a:custGeom>
                        <a:solidFill>
                          <a:srgbClr val="007BB6"/>
                        </a:solidFill>
                        <a:ln w="0" cap="flat">
                          <a:noFill/>
                          <a:miter lim="127000"/>
                        </a:ln>
                        <a:effectLst/>
                      </wps:spPr>
                      <wps:bodyPr/>
                    </wps:wsp>
                    <wps:wsp>
                      <wps:cNvPr id="1132226298" name="Shape 95"/>
                      <wps:cNvSpPr>
                        <a:spLocks/>
                      </wps:cNvSpPr>
                      <wps:spPr>
                        <a:xfrm>
                          <a:off x="3963723" y="1361846"/>
                          <a:ext cx="56007" cy="61734"/>
                        </a:xfrm>
                        <a:custGeom>
                          <a:avLst/>
                          <a:gdLst/>
                          <a:ahLst/>
                          <a:cxnLst/>
                          <a:rect l="0" t="0" r="0" b="0"/>
                          <a:pathLst>
                            <a:path w="56007" h="61734">
                              <a:moveTo>
                                <a:pt x="33045" y="0"/>
                              </a:moveTo>
                              <a:cubicBezTo>
                                <a:pt x="39903" y="0"/>
                                <a:pt x="45441" y="2095"/>
                                <a:pt x="49670" y="6299"/>
                              </a:cubicBezTo>
                              <a:cubicBezTo>
                                <a:pt x="53899" y="10490"/>
                                <a:pt x="56007" y="16548"/>
                                <a:pt x="56007" y="24473"/>
                              </a:cubicBezTo>
                              <a:lnTo>
                                <a:pt x="56007" y="61734"/>
                              </a:lnTo>
                              <a:lnTo>
                                <a:pt x="43218" y="61734"/>
                              </a:lnTo>
                              <a:lnTo>
                                <a:pt x="43218" y="28359"/>
                              </a:lnTo>
                              <a:cubicBezTo>
                                <a:pt x="43218" y="17157"/>
                                <a:pt x="38557" y="11557"/>
                                <a:pt x="29273" y="11557"/>
                              </a:cubicBezTo>
                              <a:cubicBezTo>
                                <a:pt x="24841" y="11557"/>
                                <a:pt x="21006" y="13030"/>
                                <a:pt x="17729" y="15951"/>
                              </a:cubicBezTo>
                              <a:cubicBezTo>
                                <a:pt x="14453" y="18897"/>
                                <a:pt x="12814" y="23177"/>
                                <a:pt x="12814" y="28816"/>
                              </a:cubicBezTo>
                              <a:lnTo>
                                <a:pt x="12814" y="61734"/>
                              </a:lnTo>
                              <a:lnTo>
                                <a:pt x="0" y="61734"/>
                              </a:lnTo>
                              <a:lnTo>
                                <a:pt x="0" y="927"/>
                              </a:lnTo>
                              <a:lnTo>
                                <a:pt x="12814" y="927"/>
                              </a:lnTo>
                              <a:lnTo>
                                <a:pt x="12814" y="12014"/>
                              </a:lnTo>
                              <a:cubicBezTo>
                                <a:pt x="14872" y="8280"/>
                                <a:pt x="17704" y="5334"/>
                                <a:pt x="21324" y="3200"/>
                              </a:cubicBezTo>
                              <a:cubicBezTo>
                                <a:pt x="24943" y="1067"/>
                                <a:pt x="28854" y="0"/>
                                <a:pt x="33045" y="0"/>
                              </a:cubicBezTo>
                              <a:close/>
                            </a:path>
                          </a:pathLst>
                        </a:custGeom>
                        <a:solidFill>
                          <a:srgbClr val="007BB6"/>
                        </a:solidFill>
                        <a:ln w="0" cap="flat">
                          <a:noFill/>
                          <a:miter lim="127000"/>
                        </a:ln>
                        <a:effectLst/>
                      </wps:spPr>
                      <wps:bodyPr/>
                    </wps:wsp>
                    <wps:wsp>
                      <wps:cNvPr id="674608392" name="Shape 96"/>
                      <wps:cNvSpPr>
                        <a:spLocks/>
                      </wps:cNvSpPr>
                      <wps:spPr>
                        <a:xfrm>
                          <a:off x="4033571" y="1361848"/>
                          <a:ext cx="32010" cy="62649"/>
                        </a:xfrm>
                        <a:custGeom>
                          <a:avLst/>
                          <a:gdLst/>
                          <a:ahLst/>
                          <a:cxnLst/>
                          <a:rect l="0" t="0" r="0" b="0"/>
                          <a:pathLst>
                            <a:path w="32010" h="62649">
                              <a:moveTo>
                                <a:pt x="32004" y="0"/>
                              </a:moveTo>
                              <a:lnTo>
                                <a:pt x="32010" y="2"/>
                              </a:lnTo>
                              <a:lnTo>
                                <a:pt x="32010" y="11445"/>
                              </a:lnTo>
                              <a:lnTo>
                                <a:pt x="32004" y="11443"/>
                              </a:lnTo>
                              <a:cubicBezTo>
                                <a:pt x="26441" y="11443"/>
                                <a:pt x="21857" y="13284"/>
                                <a:pt x="18237" y="16980"/>
                              </a:cubicBezTo>
                              <a:cubicBezTo>
                                <a:pt x="14618" y="20675"/>
                                <a:pt x="12802" y="25464"/>
                                <a:pt x="12802" y="31331"/>
                              </a:cubicBezTo>
                              <a:cubicBezTo>
                                <a:pt x="12802" y="37199"/>
                                <a:pt x="14618" y="41973"/>
                                <a:pt x="18237" y="45669"/>
                              </a:cubicBezTo>
                              <a:cubicBezTo>
                                <a:pt x="21857" y="49365"/>
                                <a:pt x="26441" y="51219"/>
                                <a:pt x="32004" y="51219"/>
                              </a:cubicBezTo>
                              <a:lnTo>
                                <a:pt x="32010" y="51217"/>
                              </a:lnTo>
                              <a:lnTo>
                                <a:pt x="32010" y="62647"/>
                              </a:lnTo>
                              <a:lnTo>
                                <a:pt x="32004" y="62649"/>
                              </a:lnTo>
                              <a:cubicBezTo>
                                <a:pt x="22860" y="62649"/>
                                <a:pt x="15253" y="59627"/>
                                <a:pt x="9144" y="53556"/>
                              </a:cubicBezTo>
                              <a:cubicBezTo>
                                <a:pt x="3061" y="47511"/>
                                <a:pt x="0" y="40094"/>
                                <a:pt x="0" y="31331"/>
                              </a:cubicBezTo>
                              <a:cubicBezTo>
                                <a:pt x="0" y="22568"/>
                                <a:pt x="3061" y="15151"/>
                                <a:pt x="9144" y="9093"/>
                              </a:cubicBezTo>
                              <a:cubicBezTo>
                                <a:pt x="15253" y="3048"/>
                                <a:pt x="22860" y="0"/>
                                <a:pt x="32004" y="0"/>
                              </a:cubicBezTo>
                              <a:close/>
                            </a:path>
                          </a:pathLst>
                        </a:custGeom>
                        <a:solidFill>
                          <a:srgbClr val="007BB6"/>
                        </a:solidFill>
                        <a:ln w="0" cap="flat">
                          <a:noFill/>
                          <a:miter lim="127000"/>
                        </a:ln>
                        <a:effectLst/>
                      </wps:spPr>
                      <wps:bodyPr/>
                    </wps:wsp>
                    <wps:wsp>
                      <wps:cNvPr id="759487555" name="Shape 97"/>
                      <wps:cNvSpPr>
                        <a:spLocks/>
                      </wps:cNvSpPr>
                      <wps:spPr>
                        <a:xfrm>
                          <a:off x="4065581" y="1361850"/>
                          <a:ext cx="31998" cy="62644"/>
                        </a:xfrm>
                        <a:custGeom>
                          <a:avLst/>
                          <a:gdLst/>
                          <a:ahLst/>
                          <a:cxnLst/>
                          <a:rect l="0" t="0" r="0" b="0"/>
                          <a:pathLst>
                            <a:path w="31998" h="62644">
                              <a:moveTo>
                                <a:pt x="0" y="0"/>
                              </a:moveTo>
                              <a:lnTo>
                                <a:pt x="22866" y="9091"/>
                              </a:lnTo>
                              <a:cubicBezTo>
                                <a:pt x="28950" y="15149"/>
                                <a:pt x="31998" y="22565"/>
                                <a:pt x="31998" y="31328"/>
                              </a:cubicBezTo>
                              <a:cubicBezTo>
                                <a:pt x="31998" y="40091"/>
                                <a:pt x="28950" y="47509"/>
                                <a:pt x="22866" y="53553"/>
                              </a:cubicBezTo>
                              <a:lnTo>
                                <a:pt x="0" y="62644"/>
                              </a:lnTo>
                              <a:lnTo>
                                <a:pt x="0" y="51215"/>
                              </a:lnTo>
                              <a:lnTo>
                                <a:pt x="13773" y="45667"/>
                              </a:lnTo>
                              <a:cubicBezTo>
                                <a:pt x="17393" y="41971"/>
                                <a:pt x="19209" y="37196"/>
                                <a:pt x="19209" y="31328"/>
                              </a:cubicBezTo>
                              <a:cubicBezTo>
                                <a:pt x="19209" y="25461"/>
                                <a:pt x="17393" y="20673"/>
                                <a:pt x="13773" y="16978"/>
                              </a:cubicBezTo>
                              <a:lnTo>
                                <a:pt x="0" y="11443"/>
                              </a:lnTo>
                              <a:lnTo>
                                <a:pt x="0" y="0"/>
                              </a:lnTo>
                              <a:close/>
                            </a:path>
                          </a:pathLst>
                        </a:custGeom>
                        <a:solidFill>
                          <a:srgbClr val="007BB6"/>
                        </a:solidFill>
                        <a:ln w="0" cap="flat">
                          <a:noFill/>
                          <a:miter lim="127000"/>
                        </a:ln>
                        <a:effectLst/>
                      </wps:spPr>
                      <wps:bodyPr/>
                    </wps:wsp>
                    <wps:wsp>
                      <wps:cNvPr id="126122423" name="Shape 98"/>
                      <wps:cNvSpPr>
                        <a:spLocks/>
                      </wps:cNvSpPr>
                      <wps:spPr>
                        <a:xfrm>
                          <a:off x="4106506" y="1343689"/>
                          <a:ext cx="42291" cy="80810"/>
                        </a:xfrm>
                        <a:custGeom>
                          <a:avLst/>
                          <a:gdLst/>
                          <a:ahLst/>
                          <a:cxnLst/>
                          <a:rect l="0" t="0" r="0" b="0"/>
                          <a:pathLst>
                            <a:path w="42291" h="80810">
                              <a:moveTo>
                                <a:pt x="7645" y="0"/>
                              </a:moveTo>
                              <a:lnTo>
                                <a:pt x="20447" y="0"/>
                              </a:lnTo>
                              <a:lnTo>
                                <a:pt x="20447" y="19076"/>
                              </a:lnTo>
                              <a:lnTo>
                                <a:pt x="36461" y="19076"/>
                              </a:lnTo>
                              <a:lnTo>
                                <a:pt x="36461" y="29375"/>
                              </a:lnTo>
                              <a:lnTo>
                                <a:pt x="20447" y="29375"/>
                              </a:lnTo>
                              <a:lnTo>
                                <a:pt x="20447" y="60236"/>
                              </a:lnTo>
                              <a:cubicBezTo>
                                <a:pt x="20447" y="63119"/>
                                <a:pt x="21222" y="65430"/>
                                <a:pt x="22746" y="67145"/>
                              </a:cubicBezTo>
                              <a:cubicBezTo>
                                <a:pt x="24257" y="68859"/>
                                <a:pt x="26403" y="69723"/>
                                <a:pt x="29146" y="69723"/>
                              </a:cubicBezTo>
                              <a:cubicBezTo>
                                <a:pt x="31877" y="69723"/>
                                <a:pt x="34506" y="68376"/>
                                <a:pt x="37033" y="65710"/>
                              </a:cubicBezTo>
                              <a:lnTo>
                                <a:pt x="42291" y="74740"/>
                              </a:lnTo>
                              <a:cubicBezTo>
                                <a:pt x="37782" y="78791"/>
                                <a:pt x="32817" y="80810"/>
                                <a:pt x="27368" y="80810"/>
                              </a:cubicBezTo>
                              <a:cubicBezTo>
                                <a:pt x="21920" y="80810"/>
                                <a:pt x="17272" y="78918"/>
                                <a:pt x="13424" y="75146"/>
                              </a:cubicBezTo>
                              <a:cubicBezTo>
                                <a:pt x="9576" y="71374"/>
                                <a:pt x="7645" y="66281"/>
                                <a:pt x="7645" y="59880"/>
                              </a:cubicBezTo>
                              <a:lnTo>
                                <a:pt x="7645" y="29375"/>
                              </a:lnTo>
                              <a:lnTo>
                                <a:pt x="0" y="29375"/>
                              </a:lnTo>
                              <a:lnTo>
                                <a:pt x="0" y="19076"/>
                              </a:lnTo>
                              <a:lnTo>
                                <a:pt x="7645" y="19076"/>
                              </a:lnTo>
                              <a:lnTo>
                                <a:pt x="7645" y="0"/>
                              </a:lnTo>
                              <a:close/>
                            </a:path>
                          </a:pathLst>
                        </a:custGeom>
                        <a:solidFill>
                          <a:srgbClr val="007BB6"/>
                        </a:solidFill>
                        <a:ln w="0" cap="flat">
                          <a:noFill/>
                          <a:miter lim="127000"/>
                        </a:ln>
                        <a:effectLst/>
                      </wps:spPr>
                      <wps:bodyPr/>
                    </wps:wsp>
                    <wps:wsp>
                      <wps:cNvPr id="258677861" name="Shape 99"/>
                      <wps:cNvSpPr>
                        <a:spLocks/>
                      </wps:cNvSpPr>
                      <wps:spPr>
                        <a:xfrm>
                          <a:off x="4155067" y="1362038"/>
                          <a:ext cx="30232" cy="62253"/>
                        </a:xfrm>
                        <a:custGeom>
                          <a:avLst/>
                          <a:gdLst/>
                          <a:ahLst/>
                          <a:cxnLst/>
                          <a:rect l="0" t="0" r="0" b="0"/>
                          <a:pathLst>
                            <a:path w="30232" h="62253">
                              <a:moveTo>
                                <a:pt x="30232" y="0"/>
                              </a:moveTo>
                              <a:lnTo>
                                <a:pt x="30232" y="11064"/>
                              </a:lnTo>
                              <a:lnTo>
                                <a:pt x="18402" y="15083"/>
                              </a:lnTo>
                              <a:cubicBezTo>
                                <a:pt x="14668" y="17941"/>
                                <a:pt x="12802" y="21802"/>
                                <a:pt x="12802" y="26678"/>
                              </a:cubicBezTo>
                              <a:lnTo>
                                <a:pt x="30232" y="26678"/>
                              </a:lnTo>
                              <a:lnTo>
                                <a:pt x="30232" y="36737"/>
                              </a:lnTo>
                              <a:lnTo>
                                <a:pt x="12802" y="36737"/>
                              </a:lnTo>
                              <a:cubicBezTo>
                                <a:pt x="13106" y="41169"/>
                                <a:pt x="15138" y="44725"/>
                                <a:pt x="18872" y="47430"/>
                              </a:cubicBezTo>
                              <a:lnTo>
                                <a:pt x="30232" y="51029"/>
                              </a:lnTo>
                              <a:lnTo>
                                <a:pt x="30232" y="62253"/>
                              </a:lnTo>
                              <a:lnTo>
                                <a:pt x="8979" y="53932"/>
                              </a:lnTo>
                              <a:cubicBezTo>
                                <a:pt x="2997" y="48268"/>
                                <a:pt x="0" y="40648"/>
                                <a:pt x="0" y="31085"/>
                              </a:cubicBezTo>
                              <a:cubicBezTo>
                                <a:pt x="0" y="21522"/>
                                <a:pt x="3048" y="13915"/>
                                <a:pt x="9144" y="8276"/>
                              </a:cubicBezTo>
                              <a:lnTo>
                                <a:pt x="30232" y="0"/>
                              </a:lnTo>
                              <a:close/>
                            </a:path>
                          </a:pathLst>
                        </a:custGeom>
                        <a:solidFill>
                          <a:srgbClr val="007BB6"/>
                        </a:solidFill>
                        <a:ln w="0" cap="flat">
                          <a:noFill/>
                          <a:miter lim="127000"/>
                        </a:ln>
                        <a:effectLst/>
                      </wps:spPr>
                      <wps:bodyPr/>
                    </wps:wsp>
                    <wps:wsp>
                      <wps:cNvPr id="496168334" name="Shape 100"/>
                      <wps:cNvSpPr>
                        <a:spLocks/>
                      </wps:cNvSpPr>
                      <wps:spPr>
                        <a:xfrm>
                          <a:off x="4185299" y="1406318"/>
                          <a:ext cx="26130" cy="18174"/>
                        </a:xfrm>
                        <a:custGeom>
                          <a:avLst/>
                          <a:gdLst/>
                          <a:ahLst/>
                          <a:cxnLst/>
                          <a:rect l="0" t="0" r="0" b="0"/>
                          <a:pathLst>
                            <a:path w="26130" h="18174">
                              <a:moveTo>
                                <a:pt x="18815" y="0"/>
                              </a:moveTo>
                              <a:lnTo>
                                <a:pt x="26130" y="8014"/>
                              </a:lnTo>
                              <a:cubicBezTo>
                                <a:pt x="19564" y="14783"/>
                                <a:pt x="11030" y="18174"/>
                                <a:pt x="514" y="18174"/>
                              </a:cubicBezTo>
                              <a:lnTo>
                                <a:pt x="0" y="17973"/>
                              </a:lnTo>
                              <a:lnTo>
                                <a:pt x="0" y="6748"/>
                              </a:lnTo>
                              <a:lnTo>
                                <a:pt x="1429" y="7201"/>
                              </a:lnTo>
                              <a:cubicBezTo>
                                <a:pt x="9049" y="7201"/>
                                <a:pt x="14840" y="4800"/>
                                <a:pt x="18815" y="0"/>
                              </a:cubicBezTo>
                              <a:close/>
                            </a:path>
                          </a:pathLst>
                        </a:custGeom>
                        <a:solidFill>
                          <a:srgbClr val="007BB6"/>
                        </a:solidFill>
                        <a:ln w="0" cap="flat">
                          <a:noFill/>
                          <a:miter lim="127000"/>
                        </a:ln>
                        <a:effectLst/>
                      </wps:spPr>
                      <wps:bodyPr/>
                    </wps:wsp>
                    <wps:wsp>
                      <wps:cNvPr id="1682558807" name="Shape 101"/>
                      <wps:cNvSpPr>
                        <a:spLocks/>
                      </wps:cNvSpPr>
                      <wps:spPr>
                        <a:xfrm>
                          <a:off x="4185299" y="1361856"/>
                          <a:ext cx="30232" cy="36919"/>
                        </a:xfrm>
                        <a:custGeom>
                          <a:avLst/>
                          <a:gdLst/>
                          <a:ahLst/>
                          <a:cxnLst/>
                          <a:rect l="0" t="0" r="0" b="0"/>
                          <a:pathLst>
                            <a:path w="30232" h="36919">
                              <a:moveTo>
                                <a:pt x="464" y="0"/>
                              </a:moveTo>
                              <a:cubicBezTo>
                                <a:pt x="8731" y="0"/>
                                <a:pt x="15754" y="2502"/>
                                <a:pt x="21546" y="7493"/>
                              </a:cubicBezTo>
                              <a:cubicBezTo>
                                <a:pt x="27337" y="12471"/>
                                <a:pt x="30232" y="19355"/>
                                <a:pt x="30232" y="28118"/>
                              </a:cubicBezTo>
                              <a:lnTo>
                                <a:pt x="30232" y="36919"/>
                              </a:lnTo>
                              <a:lnTo>
                                <a:pt x="0" y="36919"/>
                              </a:lnTo>
                              <a:lnTo>
                                <a:pt x="0" y="26860"/>
                              </a:lnTo>
                              <a:lnTo>
                                <a:pt x="17431" y="26860"/>
                              </a:lnTo>
                              <a:cubicBezTo>
                                <a:pt x="17431" y="21768"/>
                                <a:pt x="15830" y="17831"/>
                                <a:pt x="12630" y="15087"/>
                              </a:cubicBezTo>
                              <a:cubicBezTo>
                                <a:pt x="9430" y="12344"/>
                                <a:pt x="5493" y="10973"/>
                                <a:pt x="807" y="10973"/>
                              </a:cubicBezTo>
                              <a:lnTo>
                                <a:pt x="0" y="11247"/>
                              </a:lnTo>
                              <a:lnTo>
                                <a:pt x="0" y="182"/>
                              </a:lnTo>
                              <a:lnTo>
                                <a:pt x="464" y="0"/>
                              </a:lnTo>
                              <a:close/>
                            </a:path>
                          </a:pathLst>
                        </a:custGeom>
                        <a:solidFill>
                          <a:srgbClr val="007BB6"/>
                        </a:solidFill>
                        <a:ln w="0" cap="flat">
                          <a:noFill/>
                          <a:miter lim="127000"/>
                        </a:ln>
                        <a:effectLst/>
                      </wps:spPr>
                      <wps:bodyPr/>
                    </wps:wsp>
                    <wps:wsp>
                      <wps:cNvPr id="1710305434" name="Shape 102"/>
                      <wps:cNvSpPr>
                        <a:spLocks/>
                      </wps:cNvSpPr>
                      <wps:spPr>
                        <a:xfrm>
                          <a:off x="4225595" y="1361846"/>
                          <a:ext cx="56578" cy="62649"/>
                        </a:xfrm>
                        <a:custGeom>
                          <a:avLst/>
                          <a:gdLst/>
                          <a:ahLst/>
                          <a:cxnLst/>
                          <a:rect l="0" t="0" r="0" b="0"/>
                          <a:pathLst>
                            <a:path w="56578" h="62649">
                              <a:moveTo>
                                <a:pt x="32804" y="0"/>
                              </a:moveTo>
                              <a:cubicBezTo>
                                <a:pt x="41935" y="0"/>
                                <a:pt x="49682" y="3162"/>
                                <a:pt x="56007" y="9487"/>
                              </a:cubicBezTo>
                              <a:lnTo>
                                <a:pt x="48463" y="18758"/>
                              </a:lnTo>
                              <a:cubicBezTo>
                                <a:pt x="43205" y="14186"/>
                                <a:pt x="37897" y="11900"/>
                                <a:pt x="32563" y="11900"/>
                              </a:cubicBezTo>
                              <a:cubicBezTo>
                                <a:pt x="27229" y="11900"/>
                                <a:pt x="22606" y="13677"/>
                                <a:pt x="18681" y="17208"/>
                              </a:cubicBezTo>
                              <a:cubicBezTo>
                                <a:pt x="14757" y="20751"/>
                                <a:pt x="12789" y="25336"/>
                                <a:pt x="12789" y="30924"/>
                              </a:cubicBezTo>
                              <a:cubicBezTo>
                                <a:pt x="12789" y="36525"/>
                                <a:pt x="14744" y="41262"/>
                                <a:pt x="18618" y="45161"/>
                              </a:cubicBezTo>
                              <a:cubicBezTo>
                                <a:pt x="22504" y="49047"/>
                                <a:pt x="27292" y="50991"/>
                                <a:pt x="32969" y="50991"/>
                              </a:cubicBezTo>
                              <a:cubicBezTo>
                                <a:pt x="38633" y="50991"/>
                                <a:pt x="43993" y="48399"/>
                                <a:pt x="49035" y="43218"/>
                              </a:cubicBezTo>
                              <a:lnTo>
                                <a:pt x="56578" y="51447"/>
                              </a:lnTo>
                              <a:cubicBezTo>
                                <a:pt x="49187" y="58915"/>
                                <a:pt x="40653" y="62649"/>
                                <a:pt x="30962" y="62649"/>
                              </a:cubicBezTo>
                              <a:cubicBezTo>
                                <a:pt x="22504" y="62649"/>
                                <a:pt x="15240" y="59766"/>
                                <a:pt x="9131" y="54013"/>
                              </a:cubicBezTo>
                              <a:cubicBezTo>
                                <a:pt x="3048" y="48260"/>
                                <a:pt x="0" y="40729"/>
                                <a:pt x="0" y="31445"/>
                              </a:cubicBezTo>
                              <a:cubicBezTo>
                                <a:pt x="0" y="22148"/>
                                <a:pt x="3175" y="14580"/>
                                <a:pt x="9537" y="8750"/>
                              </a:cubicBezTo>
                              <a:cubicBezTo>
                                <a:pt x="15887" y="2921"/>
                                <a:pt x="23660" y="0"/>
                                <a:pt x="32804" y="0"/>
                              </a:cubicBezTo>
                              <a:close/>
                            </a:path>
                          </a:pathLst>
                        </a:custGeom>
                        <a:solidFill>
                          <a:srgbClr val="007BB6"/>
                        </a:solidFill>
                        <a:ln w="0" cap="flat">
                          <a:noFill/>
                          <a:miter lim="127000"/>
                        </a:ln>
                        <a:effectLst/>
                      </wps:spPr>
                      <wps:bodyPr/>
                    </wps:wsp>
                    <wps:wsp>
                      <wps:cNvPr id="699891035" name="Shape 103"/>
                      <wps:cNvSpPr>
                        <a:spLocks/>
                      </wps:cNvSpPr>
                      <wps:spPr>
                        <a:xfrm>
                          <a:off x="4295412" y="1338884"/>
                          <a:ext cx="56007" cy="84696"/>
                        </a:xfrm>
                        <a:custGeom>
                          <a:avLst/>
                          <a:gdLst/>
                          <a:ahLst/>
                          <a:cxnLst/>
                          <a:rect l="0" t="0" r="0" b="0"/>
                          <a:pathLst>
                            <a:path w="56007" h="84696">
                              <a:moveTo>
                                <a:pt x="0" y="0"/>
                              </a:moveTo>
                              <a:lnTo>
                                <a:pt x="12814" y="0"/>
                              </a:lnTo>
                              <a:lnTo>
                                <a:pt x="12814" y="34976"/>
                              </a:lnTo>
                              <a:cubicBezTo>
                                <a:pt x="14643" y="31242"/>
                                <a:pt x="17399" y="28296"/>
                                <a:pt x="21095" y="26162"/>
                              </a:cubicBezTo>
                              <a:cubicBezTo>
                                <a:pt x="24790" y="24029"/>
                                <a:pt x="28778" y="22962"/>
                                <a:pt x="33045" y="22962"/>
                              </a:cubicBezTo>
                              <a:cubicBezTo>
                                <a:pt x="39903" y="22962"/>
                                <a:pt x="45441" y="25057"/>
                                <a:pt x="49670" y="29261"/>
                              </a:cubicBezTo>
                              <a:cubicBezTo>
                                <a:pt x="53899" y="33452"/>
                                <a:pt x="56007" y="39510"/>
                                <a:pt x="56007" y="47435"/>
                              </a:cubicBezTo>
                              <a:lnTo>
                                <a:pt x="56007" y="84696"/>
                              </a:lnTo>
                              <a:lnTo>
                                <a:pt x="43218" y="84696"/>
                              </a:lnTo>
                              <a:lnTo>
                                <a:pt x="43218" y="51321"/>
                              </a:lnTo>
                              <a:cubicBezTo>
                                <a:pt x="43218" y="40119"/>
                                <a:pt x="38557" y="34519"/>
                                <a:pt x="29273" y="34519"/>
                              </a:cubicBezTo>
                              <a:cubicBezTo>
                                <a:pt x="24841" y="34519"/>
                                <a:pt x="21006" y="35992"/>
                                <a:pt x="17729" y="38913"/>
                              </a:cubicBezTo>
                              <a:cubicBezTo>
                                <a:pt x="14453" y="41859"/>
                                <a:pt x="12814" y="46139"/>
                                <a:pt x="12814" y="51778"/>
                              </a:cubicBezTo>
                              <a:lnTo>
                                <a:pt x="12814" y="84696"/>
                              </a:lnTo>
                              <a:lnTo>
                                <a:pt x="0" y="84696"/>
                              </a:lnTo>
                              <a:lnTo>
                                <a:pt x="0" y="0"/>
                              </a:lnTo>
                              <a:close/>
                            </a:path>
                          </a:pathLst>
                        </a:custGeom>
                        <a:solidFill>
                          <a:srgbClr val="007BB6"/>
                        </a:solidFill>
                        <a:ln w="0" cap="flat">
                          <a:noFill/>
                          <a:miter lim="127000"/>
                        </a:ln>
                        <a:effectLst/>
                      </wps:spPr>
                      <wps:bodyPr/>
                    </wps:wsp>
                    <wps:wsp>
                      <wps:cNvPr id="1274171428" name="Shape 104"/>
                      <wps:cNvSpPr>
                        <a:spLocks/>
                      </wps:cNvSpPr>
                      <wps:spPr>
                        <a:xfrm>
                          <a:off x="4367551" y="1407462"/>
                          <a:ext cx="17018" cy="17031"/>
                        </a:xfrm>
                        <a:custGeom>
                          <a:avLst/>
                          <a:gdLst/>
                          <a:ahLst/>
                          <a:cxnLst/>
                          <a:rect l="0" t="0" r="0" b="0"/>
                          <a:pathLst>
                            <a:path w="17018" h="17031">
                              <a:moveTo>
                                <a:pt x="8458" y="0"/>
                              </a:moveTo>
                              <a:cubicBezTo>
                                <a:pt x="10820" y="0"/>
                                <a:pt x="12827" y="826"/>
                                <a:pt x="14516" y="2464"/>
                              </a:cubicBezTo>
                              <a:cubicBezTo>
                                <a:pt x="16192" y="4102"/>
                                <a:pt x="17018" y="6096"/>
                                <a:pt x="17018" y="8458"/>
                              </a:cubicBezTo>
                              <a:cubicBezTo>
                                <a:pt x="17018" y="10820"/>
                                <a:pt x="16192" y="12840"/>
                                <a:pt x="14516" y="14516"/>
                              </a:cubicBezTo>
                              <a:cubicBezTo>
                                <a:pt x="12827" y="16193"/>
                                <a:pt x="10820" y="17031"/>
                                <a:pt x="8458" y="17031"/>
                              </a:cubicBezTo>
                              <a:cubicBezTo>
                                <a:pt x="6096" y="17031"/>
                                <a:pt x="4089" y="16193"/>
                                <a:pt x="2451" y="14516"/>
                              </a:cubicBezTo>
                              <a:cubicBezTo>
                                <a:pt x="813" y="12840"/>
                                <a:pt x="0" y="10820"/>
                                <a:pt x="0" y="8458"/>
                              </a:cubicBezTo>
                              <a:cubicBezTo>
                                <a:pt x="0" y="6096"/>
                                <a:pt x="813" y="4102"/>
                                <a:pt x="2451" y="2464"/>
                              </a:cubicBezTo>
                              <a:cubicBezTo>
                                <a:pt x="4089" y="826"/>
                                <a:pt x="6096" y="0"/>
                                <a:pt x="8458" y="0"/>
                              </a:cubicBezTo>
                              <a:close/>
                            </a:path>
                          </a:pathLst>
                        </a:custGeom>
                        <a:solidFill>
                          <a:srgbClr val="007BB6"/>
                        </a:solidFill>
                        <a:ln w="0" cap="flat">
                          <a:noFill/>
                          <a:miter lim="127000"/>
                        </a:ln>
                        <a:effectLst/>
                      </wps:spPr>
                      <wps:bodyPr/>
                    </wps:wsp>
                    <wps:wsp>
                      <wps:cNvPr id="1819685015" name="Shape 105"/>
                      <wps:cNvSpPr>
                        <a:spLocks/>
                      </wps:cNvSpPr>
                      <wps:spPr>
                        <a:xfrm>
                          <a:off x="4397269" y="1361846"/>
                          <a:ext cx="56578" cy="62649"/>
                        </a:xfrm>
                        <a:custGeom>
                          <a:avLst/>
                          <a:gdLst/>
                          <a:ahLst/>
                          <a:cxnLst/>
                          <a:rect l="0" t="0" r="0" b="0"/>
                          <a:pathLst>
                            <a:path w="56578" h="62649">
                              <a:moveTo>
                                <a:pt x="32804" y="0"/>
                              </a:moveTo>
                              <a:cubicBezTo>
                                <a:pt x="41935" y="0"/>
                                <a:pt x="49682" y="3162"/>
                                <a:pt x="56007" y="9487"/>
                              </a:cubicBezTo>
                              <a:lnTo>
                                <a:pt x="48463" y="18758"/>
                              </a:lnTo>
                              <a:cubicBezTo>
                                <a:pt x="43205" y="14186"/>
                                <a:pt x="37897" y="11900"/>
                                <a:pt x="32563" y="11900"/>
                              </a:cubicBezTo>
                              <a:cubicBezTo>
                                <a:pt x="27229" y="11900"/>
                                <a:pt x="22606" y="13677"/>
                                <a:pt x="18681" y="17208"/>
                              </a:cubicBezTo>
                              <a:cubicBezTo>
                                <a:pt x="14757" y="20751"/>
                                <a:pt x="12789" y="25336"/>
                                <a:pt x="12789" y="30924"/>
                              </a:cubicBezTo>
                              <a:cubicBezTo>
                                <a:pt x="12789" y="36525"/>
                                <a:pt x="14744" y="41262"/>
                                <a:pt x="18618" y="45161"/>
                              </a:cubicBezTo>
                              <a:cubicBezTo>
                                <a:pt x="22504" y="49047"/>
                                <a:pt x="27292" y="50991"/>
                                <a:pt x="32969" y="50991"/>
                              </a:cubicBezTo>
                              <a:cubicBezTo>
                                <a:pt x="38633" y="50991"/>
                                <a:pt x="43993" y="48399"/>
                                <a:pt x="49035" y="43218"/>
                              </a:cubicBezTo>
                              <a:lnTo>
                                <a:pt x="56578" y="51447"/>
                              </a:lnTo>
                              <a:cubicBezTo>
                                <a:pt x="49187" y="58915"/>
                                <a:pt x="40653" y="62649"/>
                                <a:pt x="30962" y="62649"/>
                              </a:cubicBezTo>
                              <a:cubicBezTo>
                                <a:pt x="22504" y="62649"/>
                                <a:pt x="15240" y="59766"/>
                                <a:pt x="9131" y="54013"/>
                              </a:cubicBezTo>
                              <a:cubicBezTo>
                                <a:pt x="3048" y="48260"/>
                                <a:pt x="0" y="40729"/>
                                <a:pt x="0" y="31445"/>
                              </a:cubicBezTo>
                              <a:cubicBezTo>
                                <a:pt x="0" y="22148"/>
                                <a:pt x="3175" y="14580"/>
                                <a:pt x="9537" y="8750"/>
                              </a:cubicBezTo>
                              <a:cubicBezTo>
                                <a:pt x="15887" y="2921"/>
                                <a:pt x="23660" y="0"/>
                                <a:pt x="32804" y="0"/>
                              </a:cubicBezTo>
                              <a:close/>
                            </a:path>
                          </a:pathLst>
                        </a:custGeom>
                        <a:solidFill>
                          <a:srgbClr val="007BB6"/>
                        </a:solidFill>
                        <a:ln w="0" cap="flat">
                          <a:noFill/>
                          <a:miter lim="127000"/>
                        </a:ln>
                        <a:effectLst/>
                      </wps:spPr>
                      <wps:bodyPr/>
                    </wps:wsp>
                    <wps:wsp>
                      <wps:cNvPr id="699742128" name="Shape 106"/>
                      <wps:cNvSpPr>
                        <a:spLocks/>
                      </wps:cNvSpPr>
                      <wps:spPr>
                        <a:xfrm>
                          <a:off x="4462070" y="1386898"/>
                          <a:ext cx="26905" cy="37592"/>
                        </a:xfrm>
                        <a:custGeom>
                          <a:avLst/>
                          <a:gdLst/>
                          <a:ahLst/>
                          <a:cxnLst/>
                          <a:rect l="0" t="0" r="0" b="0"/>
                          <a:pathLst>
                            <a:path w="26905" h="37592">
                              <a:moveTo>
                                <a:pt x="24562" y="0"/>
                              </a:moveTo>
                              <a:lnTo>
                                <a:pt x="26905" y="0"/>
                              </a:lnTo>
                              <a:lnTo>
                                <a:pt x="26905" y="8916"/>
                              </a:lnTo>
                              <a:lnTo>
                                <a:pt x="26619" y="8916"/>
                              </a:lnTo>
                              <a:cubicBezTo>
                                <a:pt x="17412" y="8916"/>
                                <a:pt x="12789" y="11799"/>
                                <a:pt x="12789" y="17590"/>
                              </a:cubicBezTo>
                              <a:cubicBezTo>
                                <a:pt x="12789" y="20574"/>
                                <a:pt x="13932" y="22822"/>
                                <a:pt x="16231" y="24385"/>
                              </a:cubicBezTo>
                              <a:cubicBezTo>
                                <a:pt x="18517" y="25946"/>
                                <a:pt x="21692" y="26734"/>
                                <a:pt x="25769" y="26734"/>
                              </a:cubicBezTo>
                              <a:lnTo>
                                <a:pt x="26905" y="26370"/>
                              </a:lnTo>
                              <a:lnTo>
                                <a:pt x="26905" y="35378"/>
                              </a:lnTo>
                              <a:lnTo>
                                <a:pt x="21933" y="37592"/>
                              </a:lnTo>
                              <a:cubicBezTo>
                                <a:pt x="15608" y="37592"/>
                                <a:pt x="10376" y="35802"/>
                                <a:pt x="6223" y="32233"/>
                              </a:cubicBezTo>
                              <a:cubicBezTo>
                                <a:pt x="2070" y="28639"/>
                                <a:pt x="0" y="23850"/>
                                <a:pt x="0" y="17882"/>
                              </a:cubicBezTo>
                              <a:cubicBezTo>
                                <a:pt x="0" y="11900"/>
                                <a:pt x="2197" y="7430"/>
                                <a:pt x="6617" y="4445"/>
                              </a:cubicBezTo>
                              <a:cubicBezTo>
                                <a:pt x="11049" y="1474"/>
                                <a:pt x="17018" y="0"/>
                                <a:pt x="24562" y="0"/>
                              </a:cubicBezTo>
                              <a:close/>
                            </a:path>
                          </a:pathLst>
                        </a:custGeom>
                        <a:solidFill>
                          <a:srgbClr val="007BB6"/>
                        </a:solidFill>
                        <a:ln w="0" cap="flat">
                          <a:noFill/>
                          <a:miter lim="127000"/>
                        </a:ln>
                        <a:effectLst/>
                      </wps:spPr>
                      <wps:bodyPr/>
                    </wps:wsp>
                    <wps:wsp>
                      <wps:cNvPr id="663223379" name="Shape 107"/>
                      <wps:cNvSpPr>
                        <a:spLocks/>
                      </wps:cNvSpPr>
                      <wps:spPr>
                        <a:xfrm>
                          <a:off x="4466401" y="1362758"/>
                          <a:ext cx="22574" cy="15898"/>
                        </a:xfrm>
                        <a:custGeom>
                          <a:avLst/>
                          <a:gdLst/>
                          <a:ahLst/>
                          <a:cxnLst/>
                          <a:rect l="0" t="0" r="0" b="0"/>
                          <a:pathLst>
                            <a:path w="22574" h="15898">
                              <a:moveTo>
                                <a:pt x="22574" y="0"/>
                              </a:moveTo>
                              <a:lnTo>
                                <a:pt x="22574" y="9986"/>
                              </a:lnTo>
                              <a:lnTo>
                                <a:pt x="5728" y="15898"/>
                              </a:lnTo>
                              <a:lnTo>
                                <a:pt x="0" y="7897"/>
                              </a:lnTo>
                              <a:lnTo>
                                <a:pt x="22574" y="0"/>
                              </a:lnTo>
                              <a:close/>
                            </a:path>
                          </a:pathLst>
                        </a:custGeom>
                        <a:solidFill>
                          <a:srgbClr val="007BB6"/>
                        </a:solidFill>
                        <a:ln w="0" cap="flat">
                          <a:noFill/>
                          <a:miter lim="127000"/>
                        </a:ln>
                        <a:effectLst/>
                      </wps:spPr>
                      <wps:bodyPr/>
                    </wps:wsp>
                    <wps:wsp>
                      <wps:cNvPr id="260305293" name="Shape 108"/>
                      <wps:cNvSpPr>
                        <a:spLocks/>
                      </wps:cNvSpPr>
                      <wps:spPr>
                        <a:xfrm>
                          <a:off x="4488975" y="1361854"/>
                          <a:ext cx="26931" cy="61722"/>
                        </a:xfrm>
                        <a:custGeom>
                          <a:avLst/>
                          <a:gdLst/>
                          <a:ahLst/>
                          <a:cxnLst/>
                          <a:rect l="0" t="0" r="0" b="0"/>
                          <a:pathLst>
                            <a:path w="26931" h="61722">
                              <a:moveTo>
                                <a:pt x="2585" y="0"/>
                              </a:moveTo>
                              <a:cubicBezTo>
                                <a:pt x="9735" y="0"/>
                                <a:pt x="15589" y="1804"/>
                                <a:pt x="20123" y="5435"/>
                              </a:cubicBezTo>
                              <a:cubicBezTo>
                                <a:pt x="24657" y="9055"/>
                                <a:pt x="26931" y="14745"/>
                                <a:pt x="26931" y="22517"/>
                              </a:cubicBezTo>
                              <a:lnTo>
                                <a:pt x="26931" y="61722"/>
                              </a:lnTo>
                              <a:lnTo>
                                <a:pt x="15272" y="61722"/>
                              </a:lnTo>
                              <a:lnTo>
                                <a:pt x="15272" y="53619"/>
                              </a:lnTo>
                              <a:lnTo>
                                <a:pt x="0" y="60422"/>
                              </a:lnTo>
                              <a:lnTo>
                                <a:pt x="0" y="51414"/>
                              </a:lnTo>
                              <a:lnTo>
                                <a:pt x="9557" y="48349"/>
                              </a:lnTo>
                              <a:cubicBezTo>
                                <a:pt x="12592" y="46063"/>
                                <a:pt x="14116" y="42990"/>
                                <a:pt x="14116" y="39091"/>
                              </a:cubicBezTo>
                              <a:lnTo>
                                <a:pt x="14116" y="33960"/>
                              </a:lnTo>
                              <a:lnTo>
                                <a:pt x="0" y="33960"/>
                              </a:lnTo>
                              <a:lnTo>
                                <a:pt x="0" y="25044"/>
                              </a:lnTo>
                              <a:lnTo>
                                <a:pt x="14243" y="25044"/>
                              </a:lnTo>
                              <a:lnTo>
                                <a:pt x="14243" y="22746"/>
                              </a:lnTo>
                              <a:cubicBezTo>
                                <a:pt x="14243" y="14669"/>
                                <a:pt x="9735" y="10630"/>
                                <a:pt x="743" y="10630"/>
                              </a:cubicBezTo>
                              <a:lnTo>
                                <a:pt x="0" y="10890"/>
                              </a:lnTo>
                              <a:lnTo>
                                <a:pt x="0" y="904"/>
                              </a:lnTo>
                              <a:lnTo>
                                <a:pt x="2585" y="0"/>
                              </a:lnTo>
                              <a:close/>
                            </a:path>
                          </a:pathLst>
                        </a:custGeom>
                        <a:solidFill>
                          <a:srgbClr val="007BB6"/>
                        </a:solidFill>
                        <a:ln w="0" cap="flat">
                          <a:noFill/>
                          <a:miter lim="127000"/>
                        </a:ln>
                        <a:effectLst/>
                      </wps:spPr>
                      <wps:bodyPr/>
                    </wps:wsp>
                    <wps:wsp>
                      <wps:cNvPr id="346843584" name="Shape 158"/>
                      <wps:cNvSpPr>
                        <a:spLocks/>
                      </wps:cNvSpPr>
                      <wps:spPr>
                        <a:xfrm>
                          <a:off x="4787904" y="0"/>
                          <a:ext cx="856786" cy="1669141"/>
                        </a:xfrm>
                        <a:custGeom>
                          <a:avLst/>
                          <a:gdLst/>
                          <a:ahLst/>
                          <a:cxnLst/>
                          <a:rect l="0" t="0" r="0" b="0"/>
                          <a:pathLst>
                            <a:path w="856786" h="1669141">
                              <a:moveTo>
                                <a:pt x="48476" y="0"/>
                              </a:moveTo>
                              <a:cubicBezTo>
                                <a:pt x="357924" y="171450"/>
                                <a:pt x="579259" y="430302"/>
                                <a:pt x="705282" y="724777"/>
                              </a:cubicBezTo>
                              <a:cubicBezTo>
                                <a:pt x="821748" y="996962"/>
                                <a:pt x="856786" y="1299588"/>
                                <a:pt x="804718" y="1591778"/>
                              </a:cubicBezTo>
                              <a:lnTo>
                                <a:pt x="787954" y="1669141"/>
                              </a:lnTo>
                              <a:lnTo>
                                <a:pt x="541938" y="1669141"/>
                              </a:lnTo>
                              <a:lnTo>
                                <a:pt x="550192" y="1641274"/>
                              </a:lnTo>
                              <a:cubicBezTo>
                                <a:pt x="620267" y="1367427"/>
                                <a:pt x="596706" y="1077010"/>
                                <a:pt x="486321" y="819048"/>
                              </a:cubicBezTo>
                              <a:cubicBezTo>
                                <a:pt x="528663" y="800824"/>
                                <a:pt x="571017" y="782587"/>
                                <a:pt x="613346" y="764362"/>
                              </a:cubicBezTo>
                              <a:cubicBezTo>
                                <a:pt x="495681" y="489344"/>
                                <a:pt x="288975" y="247612"/>
                                <a:pt x="0" y="87516"/>
                              </a:cubicBezTo>
                              <a:cubicBezTo>
                                <a:pt x="16154" y="58344"/>
                                <a:pt x="32321" y="29172"/>
                                <a:pt x="48476" y="0"/>
                              </a:cubicBezTo>
                              <a:close/>
                            </a:path>
                          </a:pathLst>
                        </a:custGeom>
                        <a:solidFill>
                          <a:srgbClr val="007BB6"/>
                        </a:solidFill>
                        <a:ln w="0" cap="flat">
                          <a:noFill/>
                          <a:miter lim="127000"/>
                        </a:ln>
                        <a:effectLst/>
                      </wps:spPr>
                      <wps:bodyPr/>
                    </wps:wsp>
                    <wps:wsp>
                      <wps:cNvPr id="1981197237" name="Shape 159"/>
                      <wps:cNvSpPr>
                        <a:spLocks/>
                      </wps:cNvSpPr>
                      <wps:spPr>
                        <a:xfrm>
                          <a:off x="4970126" y="530954"/>
                          <a:ext cx="416291" cy="1138187"/>
                        </a:xfrm>
                        <a:custGeom>
                          <a:avLst/>
                          <a:gdLst/>
                          <a:ahLst/>
                          <a:cxnLst/>
                          <a:rect l="0" t="0" r="0" b="0"/>
                          <a:pathLst>
                            <a:path w="416291" h="1138187">
                              <a:moveTo>
                                <a:pt x="76390" y="0"/>
                              </a:moveTo>
                              <a:cubicBezTo>
                                <a:pt x="323977" y="294434"/>
                                <a:pt x="416291" y="688751"/>
                                <a:pt x="335846" y="1057201"/>
                              </a:cubicBezTo>
                              <a:lnTo>
                                <a:pt x="314177" y="1138187"/>
                              </a:lnTo>
                              <a:lnTo>
                                <a:pt x="210855" y="1138187"/>
                              </a:lnTo>
                              <a:lnTo>
                                <a:pt x="211481" y="1136500"/>
                              </a:lnTo>
                              <a:cubicBezTo>
                                <a:pt x="327917" y="770531"/>
                                <a:pt x="250299" y="361805"/>
                                <a:pt x="0" y="64148"/>
                              </a:cubicBezTo>
                              <a:cubicBezTo>
                                <a:pt x="25464" y="42761"/>
                                <a:pt x="50927" y="21387"/>
                                <a:pt x="76390" y="0"/>
                              </a:cubicBezTo>
                              <a:close/>
                            </a:path>
                          </a:pathLst>
                        </a:custGeom>
                        <a:solidFill>
                          <a:srgbClr val="007BB6"/>
                        </a:solidFill>
                        <a:ln w="0" cap="flat">
                          <a:noFill/>
                          <a:miter lim="127000"/>
                        </a:ln>
                        <a:effectLst/>
                      </wps:spPr>
                      <wps:bodyPr/>
                    </wps:wsp>
                    <wps:wsp>
                      <wps:cNvPr id="1741814708" name="Shape 160"/>
                      <wps:cNvSpPr>
                        <a:spLocks/>
                      </wps:cNvSpPr>
                      <wps:spPr>
                        <a:xfrm>
                          <a:off x="5477796" y="486537"/>
                          <a:ext cx="391931" cy="1182604"/>
                        </a:xfrm>
                        <a:custGeom>
                          <a:avLst/>
                          <a:gdLst/>
                          <a:ahLst/>
                          <a:cxnLst/>
                          <a:rect l="0" t="0" r="0" b="0"/>
                          <a:pathLst>
                            <a:path w="391931" h="1182604">
                              <a:moveTo>
                                <a:pt x="86233" y="0"/>
                              </a:moveTo>
                              <a:cubicBezTo>
                                <a:pt x="227317" y="247345"/>
                                <a:pt x="302489" y="526161"/>
                                <a:pt x="307721" y="807606"/>
                              </a:cubicBezTo>
                              <a:lnTo>
                                <a:pt x="389801" y="806196"/>
                              </a:lnTo>
                              <a:cubicBezTo>
                                <a:pt x="391931" y="920794"/>
                                <a:pt x="383008" y="1035810"/>
                                <a:pt x="362786" y="1149475"/>
                              </a:cubicBezTo>
                              <a:lnTo>
                                <a:pt x="355184" y="1182604"/>
                              </a:lnTo>
                              <a:lnTo>
                                <a:pt x="169192" y="1182604"/>
                              </a:lnTo>
                              <a:lnTo>
                                <a:pt x="184176" y="1117304"/>
                              </a:lnTo>
                              <a:cubicBezTo>
                                <a:pt x="202320" y="1015326"/>
                                <a:pt x="210328" y="912136"/>
                                <a:pt x="208420" y="809320"/>
                              </a:cubicBezTo>
                              <a:cubicBezTo>
                                <a:pt x="203479" y="544487"/>
                                <a:pt x="132753" y="282130"/>
                                <a:pt x="0" y="49378"/>
                              </a:cubicBezTo>
                              <a:cubicBezTo>
                                <a:pt x="28740" y="32918"/>
                                <a:pt x="57480" y="16459"/>
                                <a:pt x="86233" y="0"/>
                              </a:cubicBezTo>
                              <a:close/>
                            </a:path>
                          </a:pathLst>
                        </a:custGeom>
                        <a:solidFill>
                          <a:srgbClr val="007BB6"/>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6281C04" id="Group 507" o:spid="_x0000_s1026" style="position:absolute;margin-left:148.75pt;margin-top:661.15pt;width:462.2pt;height:131.45pt;z-index:-251654144;mso-position-horizontal-relative:page;mso-position-vertical-relative:page" coordsize="58697,166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">
              <v:shape id="Shape 6" o:spid="_x0000_s1027" style="position:absolute;top:13424;width:300;height:823;visibility:visible;mso-wrap-style:square;v-text-anchor:top" coordsize="30067,82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" path="m30067,r,7899l17018,11810v-3273,2456,-5245,5911,-5245,9905l11773,21956v,4343,2029,8001,5331,10573l30067,36584r,7433l15232,48275c11459,50963,9144,54766,9144,59230r,217c9144,63511,11087,67257,14675,69987r15392,4444l30067,82317,8645,76014c3258,72026,,66368,,59688r,-241c,49960,6858,43216,16459,39787,9030,36357,2743,30643,2743,21385r,-229c2743,14984,5915,9694,10917,5948l30067,xe" fillcolor="#6d645e" stroked="f" strokeweight="0">
                <v:stroke miterlimit="83231f" joinstyle="miter"/>
                <v:path arrowok="t" textboxrect="0,0,30067,82317"/>
              </v:shape>
              <v:shape id="Shape 7" o:spid="_x0000_s1028" style="position:absolute;left:300;top:13423;width:301;height:824;visibility:visible;mso-wrap-style:square;v-text-anchor:top" coordsize="30067,82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" path="m6,c14637,,27324,8814,27324,21158r,229c27324,30645,21038,36360,13608,39789v9487,3556,16459,10058,16459,19545l30067,59575c30067,73178,17037,82321,6,82321r-6,-1l,74433r6,2c13151,74435,20923,67576,20923,59449r,-216c20923,50305,11665,44018,6,44018r-6,2l,36586r6,2c10179,36588,18294,30645,18294,21958r,-241c18294,13830,10408,7900,6,7900r-6,1l,2,6,xe" fillcolor="#6d645e" stroked="f" strokeweight="0">
                <v:stroke miterlimit="83231f" joinstyle="miter"/>
                <v:path arrowok="t" textboxrect="0,0,30067,82321"/>
              </v:shape>
              <v:shape id="Shape 8" o:spid="_x0000_s1029" style="position:absolute;left:692;top:13429;width:262;height:806;visibility:visible;mso-wrap-style:square;v-text-anchor:top" coordsize="26175,80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" path="m19545,r6630,l26175,80594r-8916,l17259,9372,2172,14059,,6743,19545,xe" fillcolor="#6d645e" stroked="f" strokeweight="0">
                <v:stroke miterlimit="83231f" joinstyle="miter"/>
                <v:path arrowok="t" textboxrect="0,0,26175,80594"/>
              </v:shape>
              <v:shape id="Shape 9" o:spid="_x0000_s1030" style="position:absolute;left:1160;top:14081;width:272;height:168;visibility:visible;mso-wrap-style:square;v-text-anchor:top" coordsize="27210,168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" path="m5258,v6528,5715,12585,8585,19672,8585l27210,7981r,8240l24701,16814c14288,16814,6744,12585,,6985l5258,xe" fillcolor="#6d645e" stroked="f" strokeweight="0">
                <v:stroke miterlimit="83231f" joinstyle="miter"/>
                <v:path arrowok="t" textboxrect="0,0,27210,16814"/>
              </v:shape>
              <v:shape id="Shape 10" o:spid="_x0000_s1031" style="position:absolute;left:1141;top:13421;width:291;height:523;visibility:visible;mso-wrap-style:square;v-text-anchor:top" coordsize="29039,522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" path="m28816,r223,87l29039,8217r-566,-203c16472,8014,9258,16802,9258,26746r,242c9258,37161,17272,44476,28931,44476r108,-42l29039,51937r-1137,311c11430,52248,,41847,,27445r,-241c,12002,11773,,28816,xe" fillcolor="#6d645e" stroked="f" strokeweight="0">
                <v:stroke miterlimit="83231f" joinstyle="miter"/>
                <v:path arrowok="t" textboxrect="0,0,29039,52248"/>
              </v:shape>
              <v:shape id="Shape 11" o:spid="_x0000_s1032" style="position:absolute;left:1432;top:13422;width:307;height:821;visibility:visible;mso-wrap-style:square;v-text-anchor:top" coordsize="30753,82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" path="m,l20809,8143v6058,6071,9944,14986,9944,30988l30753,39360v,19030,-7587,33890,-19722,40130l,82099,,73858,7559,71856c16351,66782,21752,54714,21495,39360v-2172,3485,-5058,6686,-8787,9015l,51850,,44347,14422,38788v3444,-3372,5358,-7887,5358,-12459l19780,26088v,-5080,-2086,-9620,-5672,-12890l,8131,,xe" fillcolor="#6d645e" stroked="f" strokeweight="0">
                <v:stroke miterlimit="83231f" joinstyle="miter"/>
                <v:path arrowok="t" textboxrect="0,0,30753,82099"/>
              </v:shape>
              <v:shape id="Shape 12" o:spid="_x0000_s1033" style="position:absolute;left:2206;top:13424;width:560;height:811;visibility:visible;mso-wrap-style:square;v-text-anchor:top" coordsize="55905,81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" path="m30302,c44704,,55105,9602,55105,22632r,229c55105,34531,48933,41732,34874,53963l13487,72937r42418,l55905,81179,,81179,,74206,29045,48590c41275,37618,45733,31445,45733,23444,45733,14072,38303,8116,29616,8116v-9156,,-15087,4800,-21501,13715l1486,17031c8687,6286,16231,,30302,xe" fillcolor="#6d645e" stroked="f" strokeweight="0">
                <v:stroke miterlimit="83231f" joinstyle="miter"/>
                <v:path arrowok="t" textboxrect="0,0,55905,81179"/>
              </v:shape>
              <v:shape id="Shape 13" o:spid="_x0000_s1034" style="position:absolute;left:2893;top:13435;width:566;height:814;visibility:visible;mso-wrap-style:square;v-text-anchor:top" coordsize="56591,814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" path="m4229,l55334,r,6629l30175,34531v13958,1130,26416,7887,26416,22517l56591,57277v,14300,-11887,24130,-26746,24130c16459,81407,6515,75565,,67107l6515,61278v6172,7556,13602,11900,23432,11900c39675,73178,47447,66993,47447,57620r,-229c47447,47447,38189,41961,25044,41961r-5156,l18059,36588,43332,8103r-39103,l4229,xe" fillcolor="#6d645e" stroked="f" strokeweight="0">
                <v:stroke miterlimit="83231f" joinstyle="miter"/>
                <v:path arrowok="t" textboxrect="0,0,56591,81407"/>
              </v:shape>
              <v:shape id="Shape 14" o:spid="_x0000_s1035" style="position:absolute;left:3596;top:13424;width:301;height:823;visibility:visible;mso-wrap-style:square;v-text-anchor:top" coordsize="30067,82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" path="m30067,r,7899l17018,11810v-3273,2456,-5245,5911,-5245,9905l11773,21956v,4343,2029,8001,5331,10573l30067,36584r,7433l15232,48275c11459,50963,9144,54766,9144,59230r,217c9144,63511,11087,67257,14675,69987r15392,4444l30067,82317,8646,76014c3258,72026,,66368,,59688r,-241c,49960,6858,43216,16459,39787,9030,36357,2743,30643,2743,21385r,-229c2743,14984,5915,9694,10917,5948l30067,xe" fillcolor="#6d645e" stroked="f" strokeweight="0">
                <v:stroke miterlimit="83231f" joinstyle="miter"/>
                <v:path arrowok="t" textboxrect="0,0,30067,82317"/>
              </v:shape>
              <v:shape id="Shape 15" o:spid="_x0000_s1036" style="position:absolute;left:3897;top:13423;width:301;height:824;visibility:visible;mso-wrap-style:square;v-text-anchor:top" coordsize="30067,82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" path="m6,c14637,,27324,8814,27324,21158r,229c27324,30645,21038,36360,13608,39789v9487,3556,16459,10058,16459,19545l30067,59575c30067,73178,17037,82321,6,82321r-6,-1l,74433r6,2c13151,74435,20923,67576,20923,59449r,-216c20923,50305,11665,44018,6,44018r-6,2l,36586r6,2c10179,36588,18294,30645,18294,21958r,-241c18294,13830,10408,7900,6,7900r-6,1l,2,6,xe" fillcolor="#6d645e" stroked="f" strokeweight="0">
                <v:stroke miterlimit="83231f" joinstyle="miter"/>
                <v:path arrowok="t" textboxrect="0,0,30067,82321"/>
              </v:shape>
              <v:shape id="Shape 517" o:spid="_x0000_s1037" style="position:absolute;left:4345;top:14115;width:105;height:120;visibility:visible;mso-wrap-style:square;v-text-anchor:top" coordsize="10516,12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" path="m,l10516,r,12002l,12002,,e" fillcolor="#6d645e" stroked="f" strokeweight="0">
                <v:stroke miterlimit="83231f" joinstyle="miter"/>
                <v:path arrowok="t" textboxrect="0,0,10516,12002"/>
              </v:shape>
              <v:shape id="Shape 17" o:spid="_x0000_s1038" style="position:absolute;left:4597;top:13424;width:300;height:823;visibility:visible;mso-wrap-style:square;v-text-anchor:top" coordsize="30067,82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" path="m30067,r,7899l17018,11810v-3273,2456,-5245,5911,-5245,9905l11773,21956v,4343,2029,8001,5331,10573l30067,36584r,7433l15232,48275c11459,50963,9144,54766,9144,59230r,217c9144,63511,11087,67257,14675,69987r15392,4444l30067,82317,8646,76014c3258,72026,,66368,,59688r,-241c,49960,6858,43216,16459,39787,9030,36357,2743,30643,2743,21385r,-229c2743,14984,5915,9694,10917,5948l30067,xe" fillcolor="#6d645e" stroked="f" strokeweight="0">
                <v:stroke miterlimit="83231f" joinstyle="miter"/>
                <v:path arrowok="t" textboxrect="0,0,30067,82317"/>
              </v:shape>
              <v:shape id="Shape 18" o:spid="_x0000_s1039" style="position:absolute;left:4897;top:13423;width:301;height:824;visibility:visible;mso-wrap-style:square;v-text-anchor:top" coordsize="30067,82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" path="m6,c14637,,27324,8814,27324,21158r,229c27324,30645,21038,36360,13608,39789v9487,3556,16459,10058,16459,19545l30067,59575c30067,73178,17037,82321,6,82321r-6,-1l,74433r6,2c13151,74435,20923,67576,20923,59449r,-216c20923,50305,11665,44018,6,44018r-6,2l,36586r6,2c10179,36588,18294,30645,18294,21958r,-241c18294,13830,10408,7900,6,7900r-6,1l,2,6,xe" fillcolor="#6d645e" stroked="f" strokeweight="0">
                <v:stroke miterlimit="83231f" joinstyle="miter"/>
                <v:path arrowok="t" textboxrect="0,0,30067,82321"/>
              </v:shape>
              <v:shape id="Shape 19" o:spid="_x0000_s1040" style="position:absolute;left:5314;top:13435;width:566;height:814;visibility:visible;mso-wrap-style:square;v-text-anchor:top" coordsize="56591,814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" path="m4229,l55334,r,6629l30175,34531v13958,1130,26416,7887,26416,22517l56591,57277v,14300,-11887,24130,-26746,24130c16459,81407,6515,75565,,67107l6515,61278v6172,7556,13602,11900,23444,11900c39675,73178,47447,66993,47447,57620r,-229c47447,47447,38189,41961,25044,41961r-5156,l18059,36588,43332,8103r-39103,l4229,xe" fillcolor="#6d645e" stroked="f" strokeweight="0">
                <v:stroke miterlimit="83231f" joinstyle="miter"/>
                <v:path arrowok="t" textboxrect="0,0,56591,81407"/>
              </v:shape>
              <v:shape id="Shape 20" o:spid="_x0000_s1041" style="position:absolute;left:6013;top:13424;width:559;height:811;visibility:visible;mso-wrap-style:square;v-text-anchor:top" coordsize="55905,81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" path="m30302,c44704,,55105,9602,55105,22632r,229c55105,34531,48933,41732,34874,53963l13487,72937r42418,l55905,81179,,81179,,74206,29045,48590c41275,37618,45733,31445,45733,23444,45733,14072,38303,8116,29616,8116v-9156,,-15087,4800,-21501,13715l1486,17031c8687,6286,16231,,30302,xe" fillcolor="#6d645e" stroked="f" strokeweight="0">
                <v:stroke miterlimit="83231f" joinstyle="miter"/>
                <v:path arrowok="t" textboxrect="0,0,55905,81179"/>
              </v:shape>
              <v:shape id="Shape 21" o:spid="_x0000_s1042" style="position:absolute;left:6662;top:13644;width:277;height:402;visibility:visible;mso-wrap-style:square;v-text-anchor:top" coordsize="27667,40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" path="m27667,r,12008l10858,32645r16809,l27667,40201r-25381,l,33674,27667,xe" fillcolor="#6d645e" stroked="f" strokeweight="0">
                <v:stroke miterlimit="83231f" joinstyle="miter"/>
                <v:path arrowok="t" textboxrect="0,0,27667,40201"/>
              </v:shape>
              <v:shape id="Shape 22" o:spid="_x0000_s1043" style="position:absolute;left:6939;top:13429;width:379;height:806;visibility:visible;mso-wrap-style:square;v-text-anchor:top" coordsize="37967,80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" path="m17609,r7886,l25495,54077r12472,l37967,61633r-12472,l25495,80607r-8687,l16808,61633,,61633,,54077r16808,l16808,12802,,33439,,21431,17609,xe" fillcolor="#6d645e" stroked="f" strokeweight="0">
                <v:stroke miterlimit="83231f" joinstyle="miter"/>
                <v:path arrowok="t" textboxrect="0,0,37967,80607"/>
              </v:shape>
              <v:shape id="Shape 518" o:spid="_x0000_s1044" style="position:absolute;left:8202;top:13323;width:91;height:1059;visibility:visible;mso-wrap-style:square;v-text-anchor:top" coordsize="9144,10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" path="m,l9144,r,105880l,105880,,e" fillcolor="#6d645e" stroked="f" strokeweight="0">
                <v:stroke miterlimit="83231f" joinstyle="miter"/>
                <v:path arrowok="t" textboxrect="0,0,9144,105880"/>
              </v:shape>
              <v:shape id="Shape 24" o:spid="_x0000_s1045" style="position:absolute;left:9130;top:13429;width:261;height:806;visibility:visible;mso-wrap-style:square;v-text-anchor:top" coordsize="26175,80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" path="m19545,r6630,l26175,80594r-8916,l17259,9372,2172,14059,,6743,19545,xe" fillcolor="#6d645e" stroked="f" strokeweight="0">
                <v:stroke miterlimit="83231f" joinstyle="miter"/>
                <v:path arrowok="t" textboxrect="0,0,26175,80594"/>
              </v:shape>
              <v:shape id="Shape 25" o:spid="_x0000_s1046" style="position:absolute;left:9909;top:13424;width:301;height:823;visibility:visible;mso-wrap-style:square;v-text-anchor:top" coordsize="30067,82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" path="m30067,r,7899l17018,11810v-3273,2456,-5245,5911,-5245,9905l11773,21956v,4343,2029,8001,5331,10573l30067,36584r,7433l15232,48275c11459,50963,9144,54766,9144,59230r,217c9144,63511,11087,67257,14675,69987r15392,4444l30067,82317,8646,76014c3258,72026,,66368,,59688r,-241c,49960,6858,43216,16459,39787,9030,36357,2743,30643,2743,21385r,-229c2743,14984,5915,9694,10917,5948l30067,xe" fillcolor="#6d645e" stroked="f" strokeweight="0">
                <v:stroke miterlimit="83231f" joinstyle="miter"/>
                <v:path arrowok="t" textboxrect="0,0,30067,82317"/>
              </v:shape>
              <v:shape id="Shape 26" o:spid="_x0000_s1047" style="position:absolute;left:10210;top:13423;width:300;height:824;visibility:visible;mso-wrap-style:square;v-text-anchor:top" coordsize="30067,82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" path="m6,c14637,,27324,8814,27324,21158r,229c27324,30645,21038,36360,13608,39789v9487,3556,16459,10058,16459,19545l30067,59575c30067,73178,17037,82321,6,82321r-6,-1l,74433r6,2c13151,74435,20923,67576,20923,59449r,-216c20923,50305,11665,44018,6,44018r-6,2l,36586r6,2c10179,36588,18294,30645,18294,21958r,-241c18294,13830,10408,7900,6,7900r-6,1l,2,6,xe" fillcolor="#6d645e" stroked="f" strokeweight="0">
                <v:stroke miterlimit="83231f" joinstyle="miter"/>
                <v:path arrowok="t" textboxrect="0,0,30067,82321"/>
              </v:shape>
              <v:shape id="Shape 27" o:spid="_x0000_s1048" style="position:absolute;left:10619;top:13644;width:276;height:402;visibility:visible;mso-wrap-style:square;v-text-anchor:top" coordsize="27667,40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" path="m27667,r,12008l10858,32645r16809,l27667,40201r-25381,l,33674,27667,xe" fillcolor="#6d645e" stroked="f" strokeweight="0">
                <v:stroke miterlimit="83231f" joinstyle="miter"/>
                <v:path arrowok="t" textboxrect="0,0,27667,40201"/>
              </v:shape>
              <v:shape id="Shape 28" o:spid="_x0000_s1049" style="position:absolute;left:10895;top:13429;width:380;height:806;visibility:visible;mso-wrap-style:square;v-text-anchor:top" coordsize="37967,80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" path="m17609,r7886,l25495,54077r12472,l37967,61633r-12472,l25495,80607r-8687,l16808,61633,,61633,,54077r16808,l16808,12802,,33439,,21431,17609,xe" fillcolor="#6d645e" stroked="f" strokeweight="0">
                <v:stroke miterlimit="83231f" joinstyle="miter"/>
                <v:path arrowok="t" textboxrect="0,0,37967,80607"/>
              </v:shape>
              <v:shape id="Shape 29" o:spid="_x0000_s1050" style="position:absolute;left:11386;top:13644;width:276;height:402;visibility:visible;mso-wrap-style:square;v-text-anchor:top" coordsize="27667,40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" path="m27667,r,12008l10858,32645r16809,l27667,40201r-25381,l,33674,27667,xe" fillcolor="#6d645e" stroked="f" strokeweight="0">
                <v:stroke miterlimit="83231f" joinstyle="miter"/>
                <v:path arrowok="t" textboxrect="0,0,27667,40201"/>
              </v:shape>
              <v:shape id="Shape 30" o:spid="_x0000_s1051" style="position:absolute;left:11662;top:13429;width:380;height:806;visibility:visible;mso-wrap-style:square;v-text-anchor:top" coordsize="37967,80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" path="m17609,r7886,l25495,54077r12472,l37967,61633r-12472,l25495,80607r-8687,l16808,61633,,61633,,54077r16808,l16808,12802,,33439,,21431,17609,xe" fillcolor="#6d645e" stroked="f" strokeweight="0">
                <v:stroke miterlimit="83231f" joinstyle="miter"/>
                <v:path arrowok="t" textboxrect="0,0,37967,80607"/>
              </v:shape>
              <v:shape id="Shape 519" o:spid="_x0000_s1052" style="position:absolute;left:12192;top:14115;width:105;height:120;visibility:visible;mso-wrap-style:square;v-text-anchor:top" coordsize="10516,12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" path="m,l10516,r,12002l,12002,,e" fillcolor="#6d645e" stroked="f" strokeweight="0">
                <v:stroke miterlimit="83231f" joinstyle="miter"/>
                <v:path arrowok="t" textboxrect="0,0,10516,12002"/>
              </v:shape>
              <v:shape id="Shape 32" o:spid="_x0000_s1053" style="position:absolute;left:12474;top:14081;width:272;height:168;visibility:visible;mso-wrap-style:square;v-text-anchor:top" coordsize="27210,168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" path="m5258,v6528,5715,12585,8585,19672,8585l27210,7981r,8240l24701,16814c14288,16814,6744,12585,,6985l5258,xe" fillcolor="#6d645e" stroked="f" strokeweight="0">
                <v:stroke miterlimit="83231f" joinstyle="miter"/>
                <v:path arrowok="t" textboxrect="0,0,27210,16814"/>
              </v:shape>
              <v:shape id="Shape 33" o:spid="_x0000_s1054" style="position:absolute;left:12456;top:13421;width:290;height:523;visibility:visible;mso-wrap-style:square;v-text-anchor:top" coordsize="29038,522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" path="m28816,r222,87l29038,8221r-577,-207c16472,8014,9258,16802,9258,26746r,242c9258,37161,17272,44476,28931,44476r107,-42l29038,51937r-1136,311c11430,52248,,41847,,27445r,-241c,12002,11773,,28816,xe" fillcolor="#6d645e" stroked="f" strokeweight="0">
                <v:stroke miterlimit="83231f" joinstyle="miter"/>
                <v:path arrowok="t" textboxrect="0,0,29038,52248"/>
              </v:shape>
              <v:shape id="Shape 34" o:spid="_x0000_s1055" style="position:absolute;left:12746;top:13422;width:308;height:821;visibility:visible;mso-wrap-style:square;v-text-anchor:top" coordsize="30753,82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" path="m,l20809,8143v6071,6071,9944,14986,9944,30988l30753,39360v,19030,-7586,33890,-19722,40130l,82099,,73858,7559,71856c16351,66782,21752,54714,21495,39360v-2172,3485,-5058,6686,-8787,9015l,51850,,44347,14423,38788v3443,-3372,5357,-7887,5357,-12459l19780,26088v,-5080,-2086,-9620,-5673,-12890l,8134,,xe" fillcolor="#6d645e" stroked="f" strokeweight="0">
                <v:stroke miterlimit="83231f" joinstyle="miter"/>
                <v:path arrowok="t" textboxrect="0,0,30753,82099"/>
              </v:shape>
              <v:shape id="Shape 35" o:spid="_x0000_s1056" style="position:absolute;left:13194;top:13422;width:338;height:827;visibility:visible;mso-wrap-style:square;v-text-anchor:top" coordsize="33795,827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" path="m33795,r,8206l33731,8189c18758,8189,9385,23506,9385,41121r,216c9385,54463,14786,66560,23803,71787r9992,2678l33795,82724r-64,15c13043,82739,,63994,,41578r,-241c,24544,7529,9666,19974,3277l33795,xe" fillcolor="#6d645e" stroked="f" strokeweight="0">
                <v:stroke miterlimit="83231f" joinstyle="miter"/>
                <v:path arrowok="t" textboxrect="0,0,33795,82739"/>
              </v:shape>
              <v:shape id="Shape 36" o:spid="_x0000_s1057" style="position:absolute;left:13532;top:13421;width:338;height:828;visibility:visible;mso-wrap-style:square;v-text-anchor:top" coordsize="33782,82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" path="m165,c20752,,33782,18745,33782,41160r,217c33782,58188,26324,73071,13910,79462l,82764,,74505r165,44c15151,74549,24409,59106,24409,41618r,-241c24409,28260,19009,16173,10034,10949l,8246,,40,165,xe" fillcolor="#6d645e" stroked="f" strokeweight="0">
                <v:stroke miterlimit="83231f" joinstyle="miter"/>
                <v:path arrowok="t" textboxrect="0,0,33782,82764"/>
              </v:shape>
              <v:shape id="Shape 37" o:spid="_x0000_s1058" style="position:absolute;left:14001;top:13435;width:572;height:814;visibility:visible;mso-wrap-style:square;v-text-anchor:top" coordsize="57163,814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" path="m7544,l53619,r,8344l15430,8344,13729,33959v4686,-2057,9144,-3555,15773,-3555c45047,30404,57163,39674,57163,54876r,229c57163,70764,45276,81407,28588,81407,17158,81407,7201,75908,,68707l5944,62192v6985,6756,14643,10985,22758,10985c40132,73177,48019,65621,48019,55448r,-229c48019,45276,39789,38405,28130,38405v-6743,,-12128,2057,-16814,4584l5258,38976,7544,xe" fillcolor="#6d645e" stroked="f" strokeweight="0">
                <v:stroke miterlimit="83231f" joinstyle="miter"/>
                <v:path arrowok="t" textboxrect="0,0,57163,81407"/>
              </v:shape>
              <v:shape id="Shape 520" o:spid="_x0000_s1059" style="position:absolute;left:14714;top:13845;width:318;height:93;visibility:visible;mso-wrap-style:square;v-text-anchor:top" coordsize="31788,92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" path="m,l31788,r,9258l,9258,,e" fillcolor="#6d645e" stroked="f" strokeweight="0">
                <v:stroke miterlimit="83231f" joinstyle="miter"/>
                <v:path arrowok="t" textboxrect="0,0,31788,9258"/>
              </v:shape>
              <v:shape id="Shape 39" o:spid="_x0000_s1060" style="position:absolute;left:15059;top:13435;width:629;height:800;visibility:visible;mso-wrap-style:square;v-text-anchor:top" coordsize="62890,8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" path="m,l62890,r,8344l36017,8344r,71691l26873,80035r,-71691l,8344,,xe" fillcolor="#6d645e" stroked="f" strokeweight="0">
                <v:stroke miterlimit="83231f" joinstyle="miter"/>
                <v:path arrowok="t" textboxrect="0,0,62890,80035"/>
              </v:shape>
              <v:shape id="Shape 40" o:spid="_x0000_s1061" style="position:absolute;left:15857;top:13435;width:584;height:800;visibility:visible;mso-wrap-style:square;v-text-anchor:top" coordsize="58433,8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" path="m,l57861,r,8230l9030,8230r,27330l52705,35560r,8230l9030,43790r,28003l58433,71793r,8242l,80035,,xe" fillcolor="#6d645e" stroked="f" strokeweight="0">
                <v:stroke miterlimit="83231f" joinstyle="miter"/>
                <v:path arrowok="t" textboxrect="0,0,58433,80035"/>
              </v:shape>
              <v:shape id="Shape 41" o:spid="_x0000_s1062" style="position:absolute;left:16588;top:13421;width:721;height:828;visibility:visible;mso-wrap-style:square;v-text-anchor:top" coordsize="72149,82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" path="m40475,c54991,,63678,5143,71692,12700r-6185,6617c58763,12915,51219,8344,40361,8344,22631,8344,9373,22758,9373,41160r,217c9373,59906,22758,74434,40361,74434v10972,,18173,-4229,25831,-11544l72149,68719c63792,77177,54648,82779,40132,82779,17031,82779,,64605,,41618r,-241c,18745,16916,,40475,xe" fillcolor="#6d645e" stroked="f" strokeweight="0">
                <v:stroke miterlimit="83231f" joinstyle="miter"/>
                <v:path arrowok="t" textboxrect="0,0,72149,82779"/>
              </v:shape>
              <v:shape id="Shape 42" o:spid="_x0000_s1063" style="position:absolute;left:17466;top:13435;width:643;height:800;visibility:visible;mso-wrap-style:square;v-text-anchor:top" coordsize="64262,8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" path="m,l9030,r,35560l55232,35560,55232,r9030,l64262,80035r-9030,l55232,44018r-46202,l9030,80035,,80035,,xe" fillcolor="#6d645e" stroked="f" strokeweight="0">
                <v:stroke miterlimit="83231f" joinstyle="miter"/>
                <v:path arrowok="t" textboxrect="0,0,64262,80035"/>
              </v:shape>
              <v:shape id="Shape 43" o:spid="_x0000_s1064" style="position:absolute;left:18643;top:13418;width:354;height:979;visibility:visible;mso-wrap-style:square;v-text-anchor:top" coordsize="35446,978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" path="m31674,r3772,5830c18059,16917,8915,30645,8915,48933v,18288,9144,32017,26531,43117l31674,97879c11316,86437,,69965,,48933,,27902,11316,11430,31674,xe" fillcolor="#6d645e" stroked="f" strokeweight="0">
                <v:stroke miterlimit="83231f" joinstyle="miter"/>
                <v:path arrowok="t" textboxrect="0,0,35446,97879"/>
              </v:shape>
              <v:shape id="Shape 44" o:spid="_x0000_s1065" style="position:absolute;left:19120;top:13424;width:301;height:823;visibility:visible;mso-wrap-style:square;v-text-anchor:top" coordsize="30068,823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" path="m30068,r,7900l17018,11811v-3273,2456,-5245,5910,-5245,9905l11773,21957v,4343,2029,8001,5331,10573l30068,36585r,7433l15232,48276c11459,50964,9144,54767,9144,59231r,217c9144,63512,11087,67258,14675,69988r15393,4444l30068,82318,8646,76015c3258,72027,,66369,,59689r,-241c,49961,6858,43217,16459,39787,9030,36358,2743,30644,2743,21386r,-229c2743,14984,5915,9695,10918,5948l30068,xe" fillcolor="#6d645e" stroked="f" strokeweight="0">
                <v:stroke miterlimit="83231f" joinstyle="miter"/>
                <v:path arrowok="t" textboxrect="0,0,30068,82318"/>
              </v:shape>
              <v:shape id="Shape 45" o:spid="_x0000_s1066" style="position:absolute;left:19421;top:13423;width:301;height:824;visibility:visible;mso-wrap-style:square;v-text-anchor:top" coordsize="30067,82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" path="m6,c14637,,27324,8814,27324,21158r,229c27324,30645,21037,36360,13608,39789v9487,3556,16459,10058,16459,19545l30067,59575c30067,73178,17037,82321,6,82321r-6,-1l,74433r6,2c13151,74435,20923,67576,20923,59449r,-216c20923,50305,11665,44018,6,44018r-6,2l,36586r6,2c10179,36588,18294,30645,18294,21958r,-241c18294,13830,10408,7900,6,7900r-6,1l,2,6,xe" fillcolor="#6d645e" stroked="f" strokeweight="0">
                <v:stroke miterlimit="83231f" joinstyle="miter"/>
                <v:path arrowok="t" textboxrect="0,0,30067,82321"/>
              </v:shape>
              <v:shape id="Shape 46" o:spid="_x0000_s1067" style="position:absolute;left:19838;top:13435;width:566;height:814;visibility:visible;mso-wrap-style:square;v-text-anchor:top" coordsize="56591,814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" path="m4229,l55334,r,6629l30175,34531v13958,1130,26416,7887,26416,22517l56591,57277v,14300,-11887,24130,-26746,24130c16459,81407,6515,75565,,67107l6515,61278v6172,7556,13602,11900,23444,11900c39675,73178,47447,66993,47447,57620r,-229c47447,47447,38189,41961,25044,41961r-5156,l18059,36588,43332,8103r-39103,l4229,xe" fillcolor="#6d645e" stroked="f" strokeweight="0">
                <v:stroke miterlimit="83231f" joinstyle="miter"/>
                <v:path arrowok="t" textboxrect="0,0,56591,81407"/>
              </v:shape>
              <v:shape id="Shape 47" o:spid="_x0000_s1068" style="position:absolute;left:20536;top:13424;width:560;height:811;visibility:visible;mso-wrap-style:square;v-text-anchor:top" coordsize="55906,81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" path="m30302,c44704,,55105,9602,55105,22632r,229c55105,34531,48933,41732,34874,53963l13488,72937r42418,l55906,81179,,81179,,74206,29045,48590c41275,37618,45733,31445,45733,23444,45733,14072,38303,8116,29616,8116v-9156,,-15087,4800,-21501,13715l1486,17031c8687,6286,16231,,30302,xe" fillcolor="#6d645e" stroked="f" strokeweight="0">
                <v:stroke miterlimit="83231f" joinstyle="miter"/>
                <v:path arrowok="t" textboxrect="0,0,55906,81179"/>
              </v:shape>
              <v:shape id="Shape 48" o:spid="_x0000_s1069" style="position:absolute;left:21186;top:13644;width:276;height:402;visibility:visible;mso-wrap-style:square;v-text-anchor:top" coordsize="27667,40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" path="m27667,r,12008l10859,32645r16808,l27667,40201r-25381,l,33674,27667,xe" fillcolor="#6d645e" stroked="f" strokeweight="0">
                <v:stroke miterlimit="83231f" joinstyle="miter"/>
                <v:path arrowok="t" textboxrect="0,0,27667,40201"/>
              </v:shape>
              <v:shape id="Shape 49" o:spid="_x0000_s1070" style="position:absolute;left:21462;top:13429;width:380;height:806;visibility:visible;mso-wrap-style:square;v-text-anchor:top" coordsize="37966,80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" path="m17608,r7887,l25495,54077r12471,l37966,61633r-12471,l25495,80607r-8687,l16808,61633,,61633,,54077r16808,l16808,12802,,33439,,21431,17608,xe" fillcolor="#6d645e" stroked="f" strokeweight="0">
                <v:stroke miterlimit="83231f" joinstyle="miter"/>
                <v:path arrowok="t" textboxrect="0,0,37966,80607"/>
              </v:shape>
              <v:shape id="Shape 50" o:spid="_x0000_s1071" style="position:absolute;left:21968;top:13418;width:354;height:979;visibility:visible;mso-wrap-style:square;v-text-anchor:top" coordsize="35446,978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" path="m3772,c24130,11417,35446,27889,35446,48920v,21045,-11316,37517,-31674,48946l,92037c17386,80937,26530,67221,26530,48920,26530,30632,17386,16917,,5829l3772,xe" fillcolor="#6d645e" stroked="f" strokeweight="0">
                <v:stroke miterlimit="83231f" joinstyle="miter"/>
                <v:path arrowok="t" textboxrect="0,0,35446,97866"/>
              </v:shape>
              <v:shape id="Shape 521" o:spid="_x0000_s1072" style="position:absolute;left:23221;top:13323;width:92;height:1059;visibility:visible;mso-wrap-style:square;v-text-anchor:top" coordsize="9144,10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" path="m,l9144,r,105880l,105880,,e" fillcolor="#6d645e" stroked="f" strokeweight="0">
                <v:stroke miterlimit="83231f" joinstyle="miter"/>
                <v:path arrowok="t" textboxrect="0,0,9144,105880"/>
              </v:shape>
              <v:shape id="Shape 522" o:spid="_x0000_s1073" style="position:absolute;left:24224;top:13644;width:91;height:591;visibility:visible;mso-wrap-style:square;v-text-anchor:top" coordsize="9144,59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" path="m,l9144,r,59106l,59106,,e" fillcolor="#6d645e" stroked="f" strokeweight="0">
                <v:stroke miterlimit="83231f" joinstyle="miter"/>
                <v:path arrowok="t" textboxrect="0,0,9144,59106"/>
              </v:shape>
              <v:shape id="Shape 523" o:spid="_x0000_s1074" style="position:absolute;left:24218;top:13418;width:101;height:97;visibility:visible;mso-wrap-style:square;v-text-anchor:top" coordsize="10058,9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" path="m,l10058,r,9715l,9715,,e" fillcolor="#6d645e" stroked="f" strokeweight="0">
                <v:stroke miterlimit="83231f" joinstyle="miter"/>
                <v:path arrowok="t" textboxrect="0,0,10058,9715"/>
              </v:shape>
              <v:shape id="Shape 54" o:spid="_x0000_s1075" style="position:absolute;left:24516;top:13631;width:517;height:604;visibility:visible;mso-wrap-style:square;v-text-anchor:top" coordsize="51676,60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" path="m29032,c43332,,51676,9613,51676,23685r,36690l42875,60375r,-34518c42875,14871,36919,8013,26530,8013,16345,8013,8801,15443,8801,26530r,33845l,60375,,1270r8801,l8801,11569c12687,5155,18859,,29032,xe" fillcolor="#6d645e" stroked="f" strokeweight="0">
                <v:stroke miterlimit="83231f" joinstyle="miter"/>
                <v:path arrowok="t" textboxrect="0,0,51676,60375"/>
              </v:shape>
              <v:shape id="Shape 55" o:spid="_x0000_s1076" style="position:absolute;left:25172;top:13396;width:357;height:839;visibility:visible;mso-wrap-style:square;v-text-anchor:top" coordsize="35675,839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" path="m25946,v4128,,6858,457,9729,1486l35675,9144c32474,8229,30074,7658,27089,7658v-6858,,-10274,4115,-10274,12573l16815,25032r18745,l35560,32588r-18644,l16916,83921r-8801,l8115,32588,,32588,,24917r8115,l8115,19774v,-6744,1842,-11875,5144,-15202c16244,1600,20574,,25946,xe" fillcolor="#6d645e" stroked="f" strokeweight="0">
                <v:stroke miterlimit="83231f" joinstyle="miter"/>
                <v:path arrowok="t" textboxrect="0,0,35675,83921"/>
              </v:shape>
              <v:shape id="Shape 56" o:spid="_x0000_s1077" style="position:absolute;left:25592;top:13632;width:308;height:617;visibility:visible;mso-wrap-style:square;v-text-anchor:top" coordsize="30810,61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" path="m30810,r,7838l30632,7760c17843,7760,9030,18161,9030,30632r,229c9030,37205,11376,42952,15280,47113r15530,6708l30810,61699r-178,36c12929,61735,,47778,,31090r,-229c,18345,7336,7237,18527,2465l30810,xe" fillcolor="#6d645e" stroked="f" strokeweight="0">
                <v:stroke miterlimit="83231f" joinstyle="miter"/>
                <v:path arrowok="t" textboxrect="0,0,30810,61735"/>
              </v:shape>
              <v:shape id="Shape 57" o:spid="_x0000_s1078" style="position:absolute;left:25900;top:13632;width:308;height:617;visibility:visible;mso-wrap-style:square;v-text-anchor:top" coordsize="30823,61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" path="m64,c17793,,30823,13944,30823,30645r,228c30823,43399,23429,54503,12199,59272l,61712,,53833r64,27c12865,53860,21780,43561,21780,31102r,-229c21780,24523,19409,18748,15478,14560l,7850,,12,64,xe" fillcolor="#6d645e" stroked="f" strokeweight="0">
                <v:stroke miterlimit="83231f" joinstyle="miter"/>
                <v:path arrowok="t" textboxrect="0,0,30823,61712"/>
              </v:shape>
              <v:shape id="Shape 58" o:spid="_x0000_s1079" style="position:absolute;left:26561;top:13670;width:246;height:484;visibility:visible;mso-wrap-style:square;v-text-anchor:top" coordsize="24587,484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" path="m24587,r,7369l14014,12250c10528,15980,8242,21184,8242,27077v,9029,5830,14287,13932,14287l24587,40208r,7181l20472,48451c9271,48451,,40222,,27648,,19533,3375,12415,8365,7325l24587,xe" fillcolor="#6d645e" stroked="f" strokeweight="0">
                <v:stroke miterlimit="83231f" joinstyle="miter"/>
                <v:path arrowok="t" textboxrect="0,0,24587,48451"/>
              </v:shape>
              <v:shape id="Shape 59" o:spid="_x0000_s1080" style="position:absolute;left:26329;top:13426;width:478;height:988;visibility:visible;mso-wrap-style:square;v-text-anchor:top" coordsize="47790,98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" path="m47790,r,3892l31797,7084c15168,14129,4102,30595,4102,49626v,19116,10944,35411,27989,42363l47790,94977r,3862l30673,95515c12216,87902,,70114,,49626,,29128,12409,11202,30432,3519l47790,xe" fillcolor="#6d645e" stroked="f" strokeweight="0">
                <v:stroke miterlimit="83231f" joinstyle="miter"/>
                <v:path arrowok="t" textboxrect="0,0,47790,98839"/>
              </v:shape>
              <v:shape id="Shape 60" o:spid="_x0000_s1081" style="position:absolute;left:26807;top:14304;width:335;height:116;visibility:visible;mso-wrap-style:square;v-text-anchor:top" coordsize="33503,116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" path="m31674,r1829,3099c24689,8458,15087,11659,3200,11659l,11037,,7176r3200,609c14630,7785,22873,5156,31674,xe" fillcolor="#6d645e" stroked="f" strokeweight="0">
                <v:stroke miterlimit="83231f" joinstyle="miter"/>
                <v:path arrowok="t" textboxrect="0,0,33503,11659"/>
              </v:shape>
              <v:shape id="Shape 61" o:spid="_x0000_s1082" style="position:absolute;left:26807;top:13421;width:521;height:733;visibility:visible;mso-wrap-style:square;v-text-anchor:top" coordsize="52133,73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" path="m2286,c30302,,52133,21387,52133,45289v,19430,-10858,28003,-21374,28003c22415,73292,16916,69406,14744,63691v-2228,2628,-4800,5029,-7886,6772l,72230,,65050,10657,59948v3459,-3801,5688,-8944,5688,-14317c16345,37288,10401,31103,2400,31103l,32210,,24841r1829,-825c10757,24016,15773,28702,18516,33503r1486,-7887l27673,26645,23089,52604v-572,3200,-788,5715,-788,6972c22301,65405,25832,68835,32004,68835v8128,,16014,-7316,16014,-23546c48018,24244,28473,3899,2286,3899l,4356,,464,2286,xe" fillcolor="#6d645e" stroked="f" strokeweight="0">
                <v:stroke miterlimit="83231f" joinstyle="miter"/>
                <v:path arrowok="t" textboxrect="0,0,52133,73292"/>
              </v:shape>
              <v:shape id="Shape 524" o:spid="_x0000_s1083" style="position:absolute;left:27495;top:13644;width:91;height:591;visibility:visible;mso-wrap-style:square;v-text-anchor:top" coordsize="9144,59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" path="m,l9144,r,59106l,59106,,e" fillcolor="#6d645e" stroked="f" strokeweight="0">
                <v:stroke miterlimit="83231f" joinstyle="miter"/>
                <v:path arrowok="t" textboxrect="0,0,9144,59106"/>
              </v:shape>
              <v:shape id="Shape 525" o:spid="_x0000_s1084" style="position:absolute;left:27489;top:13418;width:101;height:97;visibility:visible;mso-wrap-style:square;v-text-anchor:top" coordsize="10058,9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" path="m,l10058,r,9715l,9715,,e" fillcolor="#6d645e" stroked="f" strokeweight="0">
                <v:stroke miterlimit="83231f" joinstyle="miter"/>
                <v:path arrowok="t" textboxrect="0,0,10058,9715"/>
              </v:shape>
              <v:shape id="Shape 64" o:spid="_x0000_s1085" style="position:absolute;left:27788;top:13631;width:516;height:604;visibility:visible;mso-wrap-style:square;v-text-anchor:top" coordsize="51676,60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" path="m29032,c43332,,51676,9613,51676,23685r,36690l42875,60375r,-34518c42875,14871,36919,8013,26530,8013,16345,8013,8801,15443,8801,26530r,33845l,60375,,1270r8801,l8801,11569c12687,5155,18859,,29032,xe" fillcolor="#6d645e" stroked="f" strokeweight="0">
                <v:stroke miterlimit="83231f" joinstyle="miter"/>
                <v:path arrowok="t" textboxrect="0,0,51676,60375"/>
              </v:shape>
              <v:shape id="Shape 65" o:spid="_x0000_s1086" style="position:absolute;left:28485;top:14270;width:274;height:150;visibility:visible;mso-wrap-style:square;v-text-anchor:top" coordsize="27387,150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" path="m4000,v6744,4915,14300,7544,22759,7544l27387,7330r,7578l26873,15087c17030,15087,7899,12344,,6858l4000,xe" fillcolor="#6d645e" stroked="f" strokeweight="0">
                <v:stroke miterlimit="83231f" joinstyle="miter"/>
                <v:path arrowok="t" textboxrect="0,0,27387,15087"/>
              </v:shape>
              <v:shape id="Shape 66" o:spid="_x0000_s1087" style="position:absolute;left:28457;top:13632;width:302;height:558;visibility:visible;mso-wrap-style:square;v-text-anchor:top" coordsize="30130,558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" path="m27775,r2355,601l30130,8000r-628,-228c18288,7772,9042,15557,9042,27674r,228c9042,39801,18529,48019,29502,48019r628,-231l30130,55177r-2355,627c13601,55804,,45174,,28130r,-228c,10643,13729,,27775,xe" fillcolor="#6d645e" stroked="f" strokeweight="0">
                <v:stroke miterlimit="83231f" joinstyle="miter"/>
                <v:path arrowok="t" textboxrect="0,0,30130,55804"/>
              </v:shape>
              <v:shape id="Shape 67" o:spid="_x0000_s1088" style="position:absolute;left:28759;top:13638;width:295;height:781;visibility:visible;mso-wrap-style:square;v-text-anchor:top" coordsize="29547,781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" path="m,l11559,2947v3789,2174,6793,5145,9199,8339l20758,669r8789,l29547,49475v,9157,-2743,16130,-7544,20930l,78112,,70534,15002,65418v3743,-3529,5858,-8787,5858,-15702l20860,42732v-2572,3435,-5658,6553,-9460,8811l,54577,,47187,14431,41879v4029,-3513,6658,-8514,6658,-14464l21089,27187v,-6065,-2629,-11069,-6658,-14556l,7400,,xe" fillcolor="#6d645e" stroked="f" strokeweight="0">
                <v:stroke miterlimit="83231f" joinstyle="miter"/>
                <v:path arrowok="t" textboxrect="0,0,29547,78112"/>
              </v:shape>
              <v:shape id="Shape 68" o:spid="_x0000_s1089" style="position:absolute;left:29214;top:13632;width:280;height:611;visibility:visible;mso-wrap-style:square;v-text-anchor:top" coordsize="27953,61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" path="m27953,r,7436l15175,13016c11802,16559,9544,21531,8916,27246r19037,l27953,34333r-19037,c9544,40563,12145,45477,15890,48835r12063,4495l27953,61034,8658,53132c3315,47716,,39997,,30790,,17931,6751,6994,17022,2329l27953,xe" fillcolor="#6d645e" stroked="f" strokeweight="0">
                <v:stroke miterlimit="83231f" joinstyle="miter"/>
                <v:path arrowok="t" textboxrect="0,0,27953,61034"/>
              </v:shape>
              <v:shape id="Shape 69" o:spid="_x0000_s1090" style="position:absolute;left:29494;top:14089;width:259;height:160;visibility:visible;mso-wrap-style:square;v-text-anchor:top" coordsize="25895,16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" path="m20396,r5499,4915c19939,11544,12751,16015,1537,16015l,15386,,7682r1778,662c9880,8344,15596,5042,20396,xe" fillcolor="#6d645e" stroked="f" strokeweight="0">
                <v:stroke miterlimit="83231f" joinstyle="miter"/>
                <v:path arrowok="t" textboxrect="0,0,25895,16015"/>
              </v:shape>
              <v:shape id="Shape 70" o:spid="_x0000_s1091" style="position:absolute;left:29494;top:13632;width:279;height:344;visibility:visible;mso-wrap-style:square;v-text-anchor:top" coordsize="27953,344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" path="m394,c17894,,27953,13944,27953,31318v,813,,1727,-115,3099l,34417,,27330r19037,c18009,16573,11836,7442,178,7442l,7520,,84,394,xe" fillcolor="#6d645e" stroked="f" strokeweight="0">
                <v:stroke miterlimit="83231f" joinstyle="miter"/>
                <v:path arrowok="t" textboxrect="0,0,27953,34417"/>
              </v:shape>
              <v:shape id="Shape 71" o:spid="_x0000_s1092" style="position:absolute;left:29927;top:13631;width:517;height:604;visibility:visible;mso-wrap-style:square;v-text-anchor:top" coordsize="51676,60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" path="m29032,c43332,,51676,9613,51676,23685r,36690l42875,60375r,-34518c42875,14871,36919,8013,26530,8013,16345,8013,8801,15443,8801,26530r,33845l,60375,,1270r8801,l8801,11569c12687,5155,18859,,29032,xe" fillcolor="#6d645e" stroked="f" strokeweight="0">
                <v:stroke miterlimit="83231f" joinstyle="miter"/>
                <v:path arrowok="t" textboxrect="0,0,51676,60375"/>
              </v:shape>
              <v:shape id="Shape 72" o:spid="_x0000_s1093" style="position:absolute;left:30595;top:13632;width:308;height:617;visibility:visible;mso-wrap-style:square;v-text-anchor:top" coordsize="30810,61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" path="m30810,r,7838l30632,7760c17843,7760,9030,18161,9030,30632r,229c9030,37205,11376,42952,15280,47113r15530,6708l30810,61699r-178,36c12929,61735,,47778,,31090r,-229c,18345,7336,7237,18527,2465l30810,xe" fillcolor="#6d645e" stroked="f" strokeweight="0">
                <v:stroke miterlimit="83231f" joinstyle="miter"/>
                <v:path arrowok="t" textboxrect="0,0,30810,61735"/>
              </v:shape>
              <v:shape id="Shape 73" o:spid="_x0000_s1094" style="position:absolute;left:30903;top:13632;width:308;height:617;visibility:visible;mso-wrap-style:square;v-text-anchor:top" coordsize="30823,61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" path="m64,c17793,,30823,13944,30823,30645r,228c30823,43399,23429,54503,12199,59272l,61712,,53833r64,27c12865,53860,21780,43561,21780,31102r,-229c21780,24523,19409,18748,15478,14560l,7850,,12,64,xe" fillcolor="#6d645e" stroked="f" strokeweight="0">
                <v:stroke miterlimit="83231f" joinstyle="miter"/>
                <v:path arrowok="t" textboxrect="0,0,30823,61712"/>
              </v:shape>
              <v:shape id="Shape 74" o:spid="_x0000_s1095" style="position:absolute;left:31318;top:13466;width:358;height:780;visibility:visible;mso-wrap-style:square;v-text-anchor:top" coordsize="35776,77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" path="m8230,r8801,l17031,17831r18745,l35776,25603r-18745,l17031,60134v,7215,4000,9843,9957,9843c29947,69977,32461,69406,35547,67907r,7544c32461,77051,29147,77966,24917,77966,15418,77966,8230,73279,8230,61278r,-35675l,25603,,17831r8230,l8230,xe" fillcolor="#6d645e" stroked="f" strokeweight="0">
                <v:stroke miterlimit="83231f" joinstyle="miter"/>
                <v:path arrowok="t" textboxrect="0,0,35776,77966"/>
              </v:shape>
              <v:shape id="Shape 75" o:spid="_x0000_s1096" style="position:absolute;left:31778;top:13632;width:279;height:611;visibility:visible;mso-wrap-style:square;v-text-anchor:top" coordsize="27953,61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" path="m27953,r,7436l15175,13016c11802,16559,9544,21531,8916,27246r19037,l27953,34333r-19037,c9544,40563,12145,45477,15890,48835r12063,4495l27953,61034,8658,53132c3315,47716,,39997,,30790,,17931,6751,6994,17022,2329l27953,xe" fillcolor="#6d645e" stroked="f" strokeweight="0">
                <v:stroke miterlimit="83231f" joinstyle="miter"/>
                <v:path arrowok="t" textboxrect="0,0,27953,61034"/>
              </v:shape>
              <v:shape id="Shape 76" o:spid="_x0000_s1097" style="position:absolute;left:32057;top:14089;width:259;height:160;visibility:visible;mso-wrap-style:square;v-text-anchor:top" coordsize="25895,16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" path="m20396,r5499,4915c19939,11544,12751,16015,1537,16015l,15386,,7682r1778,662c9880,8344,15596,5042,20396,xe" fillcolor="#6d645e" stroked="f" strokeweight="0">
                <v:stroke miterlimit="83231f" joinstyle="miter"/>
                <v:path arrowok="t" textboxrect="0,0,25895,16015"/>
              </v:shape>
              <v:shape id="Shape 77" o:spid="_x0000_s1098" style="position:absolute;left:32057;top:13632;width:280;height:344;visibility:visible;mso-wrap-style:square;v-text-anchor:top" coordsize="27953,344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" path="m394,c17894,,27953,13944,27953,31318v,813,,1727,-115,3099l,34417,,27330r19037,c18009,16573,11836,7442,178,7442l,7520,,84,394,xe" fillcolor="#6d645e" stroked="f" strokeweight="0">
                <v:stroke miterlimit="83231f" joinstyle="miter"/>
                <v:path arrowok="t" textboxrect="0,0,27953,34417"/>
              </v:shape>
              <v:shape id="Shape 78" o:spid="_x0000_s1099" style="position:absolute;left:32454;top:13632;width:545;height:617;visibility:visible;mso-wrap-style:square;v-text-anchor:top" coordsize="54420,61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" path="m30302,c41504,,48476,4686,53962,10528r-5829,6159c43447,11785,38189,7772,30188,7772,18186,7772,9030,17958,9030,30645r,228c9030,43675,18402,53860,30759,53860v7544,,13374,-3784,18060,-8801l54420,50317c48476,56934,41389,61747,30302,61747,13030,61747,,47688,,31102r,-229c,14186,13030,,30302,xe" fillcolor="#6d645e" stroked="f" strokeweight="0">
                <v:stroke miterlimit="83231f" joinstyle="miter"/>
                <v:path arrowok="t" textboxrect="0,0,54420,61747"/>
              </v:shape>
              <v:shape id="Shape 79" o:spid="_x0000_s1100" style="position:absolute;left:33144;top:13401;width:516;height:834;visibility:visible;mso-wrap-style:square;v-text-anchor:top" coordsize="51676,83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" path="m,l8801,r,34658c12687,28245,18859,23089,29032,23089v14300,,22644,9614,22644,23685l51676,83465r-8801,l42875,48946v,-10986,-5956,-17844,-16345,-17844c16345,31102,8801,38532,8801,49619r,33846l,83465,,xe" fillcolor="#6d645e" stroked="f" strokeweight="0">
                <v:stroke miterlimit="83231f" joinstyle="miter"/>
                <v:path arrowok="t" textboxrect="0,0,51676,83465"/>
              </v:shape>
              <v:shape id="Shape 526" o:spid="_x0000_s1101" style="position:absolute;left:33837;top:14115;width:105;height:120;visibility:visible;mso-wrap-style:square;v-text-anchor:top" coordsize="10516,120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" path="m,l10516,r,12002l,12002,,e" fillcolor="#6d645e" stroked="f" strokeweight="0">
                <v:stroke miterlimit="83231f" joinstyle="miter"/>
                <v:path arrowok="t" textboxrect="0,0,10516,12002"/>
              </v:shape>
              <v:shape id="Shape 81" o:spid="_x0000_s1102" style="position:absolute;left:34068;top:13632;width:544;height:617;visibility:visible;mso-wrap-style:square;v-text-anchor:top" coordsize="54420,61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" path="m30302,c41504,,48476,4686,53962,10528r-5829,6159c43447,11785,38189,7772,30188,7772,18186,7772,9030,17958,9030,30645r,228c9030,43675,18402,53860,30759,53860v7544,,13374,-3784,18060,-8801l54420,50317c48476,56934,41389,61747,30302,61747,13030,61747,,47688,,31102r,-229c,14186,13030,,30302,xe" fillcolor="#6d645e" stroked="f" strokeweight="0">
                <v:stroke miterlimit="83231f" joinstyle="miter"/>
                <v:path arrowok="t" textboxrect="0,0,54420,61747"/>
              </v:shape>
              <v:shape id="Shape 82" o:spid="_x0000_s1103" style="position:absolute;left:34713;top:13868;width:262;height:380;visibility:visible;mso-wrap-style:square;v-text-anchor:top" coordsize="26181,37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" path="m25273,r908,127l26181,6974,13432,10260v-2945,2087,-4517,5062,-4517,8612l8915,19088v,7442,6858,11786,14872,11786l26181,30111r,6882l22072,37960c10973,37960,,31662,,19545r,-215c,6630,10300,,25273,xe" fillcolor="#6d645e" stroked="f" strokeweight="0">
                <v:stroke miterlimit="83231f" joinstyle="miter"/>
                <v:path arrowok="t" textboxrect="0,0,26181,37960"/>
              </v:shape>
              <v:shape id="Shape 83" o:spid="_x0000_s1104" style="position:absolute;left:34765;top:13636;width:210;height:121;visibility:visible;mso-wrap-style:square;v-text-anchor:top" coordsize="20923,121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" path="m20923,r,7972l20587,7865v-6986,,-12459,1727,-17958,4242l,4906,20923,xe" fillcolor="#6d645e" stroked="f" strokeweight="0">
                <v:stroke miterlimit="83231f" joinstyle="miter"/>
                <v:path arrowok="t" textboxrect="0,0,20923,12107"/>
              </v:shape>
              <v:shape id="Shape 84" o:spid="_x0000_s1105" style="position:absolute;left:34975;top:13635;width:258;height:603;visibility:visible;mso-wrap-style:square;v-text-anchor:top" coordsize="25851,60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" path="m578,c8922,,15437,2298,19666,6528v4128,4115,6185,9817,6185,17374l25851,60033r-8700,l17151,51232v-2057,2628,-4772,5143,-8272,7001l,60323,,53440,11512,49768v3556,-2803,5754,-6778,5754,-11465l17266,32817c12922,31572,7207,30302,6,30302r-6,2l,23457r17151,2400l17151,24016v,-5258,-1600,-9262,-4586,-11951l,8107,,136,578,xe" fillcolor="#6d645e" stroked="f" strokeweight="0">
                <v:stroke miterlimit="83231f" joinstyle="miter"/>
                <v:path arrowok="t" textboxrect="0,0,25851,60323"/>
              </v:shape>
              <v:shape id="Shape 527" o:spid="_x0000_s1106" style="position:absolute;left:36143;top:13323;width:91;height:1059;visibility:visible;mso-wrap-style:square;v-text-anchor:top" coordsize="9144,10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" path="m,l9144,r,105880l,105880,,e" fillcolor="#6d645e" stroked="f" strokeweight="0">
                <v:stroke miterlimit="83231f" joinstyle="miter"/>
                <v:path arrowok="t" textboxrect="0,0,9144,105880"/>
              </v:shape>
              <v:shape id="Shape 528" o:spid="_x0000_s1107" style="position:absolute;left:37131;top:13627;width:129;height:608;visibility:visible;mso-wrap-style:square;v-text-anchor:top" coordsize="12814,608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" path="m,l12814,r,60808l,60808,,e" fillcolor="#007bb6" stroked="f" strokeweight="0">
                <v:stroke miterlimit="83231f" joinstyle="miter"/>
                <v:path arrowok="t" textboxrect="0,0,12814,60808"/>
              </v:shape>
              <v:shape id="Shape 87" o:spid="_x0000_s1108" style="position:absolute;left:37115;top:13368;width:163;height:162;visibility:visible;mso-wrap-style:square;v-text-anchor:top" coordsize="16231,16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" path="m8128,v2197,,4115,812,5715,2413c15443,4013,16231,5905,16231,8115v,2222,-788,4115,-2388,5715c12243,15430,10325,16243,8128,16243v-2210,,-4127,-813,-5728,-2413c800,12230,,10337,,8115,,5905,800,4013,2400,2413,4001,812,5918,,8128,xe" fillcolor="#007bb6" stroked="f" strokeweight="0">
                <v:stroke miterlimit="83231f" joinstyle="miter"/>
                <v:path arrowok="t" textboxrect="0,0,16231,16243"/>
              </v:shape>
              <v:shape id="Shape 88" o:spid="_x0000_s1109" style="position:absolute;left:37445;top:13618;width:560;height:617;visibility:visible;mso-wrap-style:square;v-text-anchor:top" coordsize="56007,617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" path="m33045,v6858,,12396,2095,16625,6299c53899,10490,56007,16548,56007,24473r,37261l43218,61734r,-33375c43218,17157,38557,11557,29273,11557v-4432,,-8267,1473,-11544,4394c14453,18897,12814,23177,12814,28816r,32918l,61734,,927r12814,l12814,12014c14872,8280,17704,5334,21324,3200,24943,1067,28854,,33045,xe" fillcolor="#007bb6" stroked="f" strokeweight="0">
                <v:stroke miterlimit="83231f" joinstyle="miter"/>
                <v:path arrowok="t" textboxrect="0,0,56007,61734"/>
              </v:shape>
              <v:shape id="Shape 89" o:spid="_x0000_s1110" style="position:absolute;left:38185;top:14297;width:259;height:183;visibility:visible;mso-wrap-style:square;v-text-anchor:top" coordsize="25895,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" path="m6058,v5956,4495,11938,6743,18008,6743l25895,6150r,11746l24803,18288c15672,18288,7391,15430,,9715l6058,xe" fillcolor="#007bb6" stroked="f" strokeweight="0">
                <v:stroke miterlimit="83231f" joinstyle="miter"/>
                <v:path arrowok="t" textboxrect="0,0,25895,18288"/>
              </v:shape>
              <v:shape id="Shape 90" o:spid="_x0000_s1111" style="position:absolute;left:38145;top:13618;width:299;height:590;visibility:visible;mso-wrap-style:square;v-text-anchor:top" coordsize="29895,589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" path="m27610,r2285,520l29895,10412r-291,-125c24422,10287,20282,12154,17196,15887v-3074,3734,-4623,8091,-4623,13094c12573,33972,14122,38265,17196,41897v3086,3620,7251,5423,12471,5423l29895,47225r,11155l27660,58979v-8077,,-14706,-2807,-19888,-8459c2591,44882,,37871,,29489,,21107,2591,14097,7772,8458,12954,2819,19571,,27610,xe" fillcolor="#007bb6" stroked="f" strokeweight="0">
                <v:stroke miterlimit="83231f" joinstyle="miter"/>
                <v:path arrowok="t" textboxrect="0,0,29895,58979"/>
              </v:shape>
              <v:shape id="Shape 91" o:spid="_x0000_s1112" style="position:absolute;left:38444;top:13623;width:301;height:853;visibility:visible;mso-wrap-style:square;v-text-anchor:top" coordsize="30112,85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" path="m,l8638,1966v3268,1657,6164,4143,8685,7457l17323,394r12789,l30112,53429v,10757,-2908,18796,-8738,24169l,85270,,73524,12573,69444v3543,-3137,5309,-8128,5309,-14986l17882,46698v-1905,3569,-4636,6427,-8166,8560l,57860,,46705,12459,41542v3238,-3505,4864,-7861,4864,-13081c17323,23241,15672,18809,12395,15202l,9892,,xe" fillcolor="#007bb6" stroked="f" strokeweight="0">
                <v:stroke miterlimit="83231f" joinstyle="miter"/>
                <v:path arrowok="t" textboxrect="0,0,30112,85270"/>
              </v:shape>
              <v:shape id="Shape 92" o:spid="_x0000_s1113" style="position:absolute;left:38892;top:13620;width:302;height:622;visibility:visible;mso-wrap-style:square;v-text-anchor:top" coordsize="30232,62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" path="m30232,r,11064l18402,15083v-3734,2858,-5600,6719,-5600,11595l30232,26678r,10059l12802,36737v304,4432,2336,7988,6070,10693l30232,51029r,11224l8979,53932c2997,48268,,40648,,31085,,21522,3048,13915,9144,8276l30232,xe" fillcolor="#007bb6" stroked="f" strokeweight="0">
                <v:stroke miterlimit="83231f" joinstyle="miter"/>
                <v:path arrowok="t" textboxrect="0,0,30232,62253"/>
              </v:shape>
              <v:shape id="Shape 93" o:spid="_x0000_s1114" style="position:absolute;left:39194;top:14063;width:261;height:181;visibility:visible;mso-wrap-style:square;v-text-anchor:top" coordsize="26130,18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" path="m18815,r7315,8014c19564,14783,11030,18174,514,18174l,17973,,6748r1429,453c9049,7201,14840,4800,18815,xe" fillcolor="#007bb6" stroked="f" strokeweight="0">
                <v:stroke miterlimit="83231f" joinstyle="miter"/>
                <v:path arrowok="t" textboxrect="0,0,26130,18174"/>
              </v:shape>
              <v:shape id="Shape 94" o:spid="_x0000_s1115" style="position:absolute;left:39194;top:13618;width:302;height:369;visibility:visible;mso-wrap-style:square;v-text-anchor:top" coordsize="30232,3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" path="m464,c8731,,15754,2502,21546,7493v5791,4978,8686,11862,8686,20625l30232,36919,,36919,,26860r17431,c17431,21768,15830,17831,12630,15087,9430,12344,5493,10973,807,10973l,11247,,182,464,xe" fillcolor="#007bb6" stroked="f" strokeweight="0">
                <v:stroke miterlimit="83231f" joinstyle="miter"/>
                <v:path arrowok="t" textboxrect="0,0,30232,36919"/>
              </v:shape>
              <v:shape id="Shape 95" o:spid="_x0000_s1116" style="position:absolute;left:39637;top:13618;width:560;height:617;visibility:visible;mso-wrap-style:square;v-text-anchor:top" coordsize="56007,617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" path="m33045,v6858,,12396,2095,16625,6299c53899,10490,56007,16548,56007,24473r,37261l43218,61734r,-33375c43218,17157,38557,11557,29273,11557v-4432,,-8267,1473,-11544,4394c14453,18897,12814,23177,12814,28816r,32918l,61734,,927r12814,l12814,12014c14872,8280,17704,5334,21324,3200,24943,1067,28854,,33045,xe" fillcolor="#007bb6" stroked="f" strokeweight="0">
                <v:stroke miterlimit="83231f" joinstyle="miter"/>
                <v:path arrowok="t" textboxrect="0,0,56007,61734"/>
              </v:shape>
              <v:shape id="Shape 96" o:spid="_x0000_s1117" style="position:absolute;left:40335;top:13618;width:320;height:626;visibility:visible;mso-wrap-style:square;v-text-anchor:top" coordsize="32010,626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" path="m32004,r6,2l32010,11445r-6,-2c26441,11443,21857,13284,18237,16980v-3619,3695,-5435,8484,-5435,14351c12802,37199,14618,41973,18237,45669v3620,3696,8204,5550,13767,5550l32010,51217r,11430l32004,62649v-9144,,-16751,-3022,-22860,-9093c3061,47511,,40094,,31331,,22568,3061,15151,9144,9093,15253,3048,22860,,32004,xe" fillcolor="#007bb6" stroked="f" strokeweight="0">
                <v:stroke miterlimit="83231f" joinstyle="miter"/>
                <v:path arrowok="t" textboxrect="0,0,32010,62649"/>
              </v:shape>
              <v:shape id="Shape 97" o:spid="_x0000_s1118" style="position:absolute;left:40655;top:13618;width:320;height:626;visibility:visible;mso-wrap-style:square;v-text-anchor:top" coordsize="31998,62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" path="m,l22866,9091v6084,6058,9132,13474,9132,22237c31998,40091,28950,47509,22866,53553l,62644,,51215,13773,45667v3620,-3696,5436,-8471,5436,-14339c19209,25461,17393,20673,13773,16978l,11443,,xe" fillcolor="#007bb6" stroked="f" strokeweight="0">
                <v:stroke miterlimit="83231f" joinstyle="miter"/>
                <v:path arrowok="t" textboxrect="0,0,31998,62644"/>
              </v:shape>
              <v:shape id="Shape 98" o:spid="_x0000_s1119" style="position:absolute;left:41065;top:13436;width:422;height:808;visibility:visible;mso-wrap-style:square;v-text-anchor:top" coordsize="42291,80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" path="m7645,l20447,r,19076l36461,19076r,10299l20447,29375r,30861c20447,63119,21222,65430,22746,67145v1511,1714,3657,2578,6400,2578c31877,69723,34506,68376,37033,65710r5258,9030c37782,78791,32817,80810,27368,80810v-5448,,-10096,-1892,-13944,-5664c9576,71374,7645,66281,7645,59880r,-30505l,29375,,19076r7645,l7645,xe" fillcolor="#007bb6" stroked="f" strokeweight="0">
                <v:stroke miterlimit="83231f" joinstyle="miter"/>
                <v:path arrowok="t" textboxrect="0,0,42291,80810"/>
              </v:shape>
              <v:shape id="Shape 99" o:spid="_x0000_s1120" style="position:absolute;left:41550;top:13620;width:302;height:622;visibility:visible;mso-wrap-style:square;v-text-anchor:top" coordsize="30232,62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" path="m30232,r,11064l18402,15083v-3734,2858,-5600,6719,-5600,11595l30232,26678r,10059l12802,36737v304,4432,2336,7988,6070,10693l30232,51029r,11224l8979,53932c2997,48268,,40648,,31085,,21522,3048,13915,9144,8276l30232,xe" fillcolor="#007bb6" stroked="f" strokeweight="0">
                <v:stroke miterlimit="83231f" joinstyle="miter"/>
                <v:path arrowok="t" textboxrect="0,0,30232,62253"/>
              </v:shape>
              <v:shape id="Shape 100" o:spid="_x0000_s1121" style="position:absolute;left:41852;top:14063;width:262;height:181;visibility:visible;mso-wrap-style:square;v-text-anchor:top" coordsize="26130,18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" path="m18815,r7315,8014c19564,14783,11030,18174,514,18174l,17973,,6748r1429,453c9049,7201,14840,4800,18815,xe" fillcolor="#007bb6" stroked="f" strokeweight="0">
                <v:stroke miterlimit="83231f" joinstyle="miter"/>
                <v:path arrowok="t" textboxrect="0,0,26130,18174"/>
              </v:shape>
              <v:shape id="Shape 101" o:spid="_x0000_s1122" style="position:absolute;left:41852;top:13618;width:303;height:369;visibility:visible;mso-wrap-style:square;v-text-anchor:top" coordsize="30232,369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" path="m464,c8731,,15754,2502,21546,7493v5791,4978,8686,11862,8686,20625l30232,36919,,36919,,26860r17431,c17431,21768,15830,17831,12630,15087,9430,12344,5493,10973,807,10973l,11247,,182,464,xe" fillcolor="#007bb6" stroked="f" strokeweight="0">
                <v:stroke miterlimit="83231f" joinstyle="miter"/>
                <v:path arrowok="t" textboxrect="0,0,30232,36919"/>
              </v:shape>
              <v:shape id="Shape 102" o:spid="_x0000_s1123" style="position:absolute;left:42255;top:13618;width:566;height:626;visibility:visible;mso-wrap-style:square;v-text-anchor:top" coordsize="56578,626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" path="m32804,v9131,,16878,3162,23203,9487l48463,18758c43205,14186,37897,11900,32563,11900v-5334,,-9957,1777,-13882,5308c14757,20751,12789,25336,12789,30924v,5601,1955,10338,5829,14237c22504,49047,27292,50991,32969,50991v5664,,11024,-2592,16066,-7773l56578,51447c49187,58915,40653,62649,30962,62649v-8458,,-15722,-2883,-21831,-8636c3048,48260,,40729,,31445,,22148,3175,14580,9537,8750,15887,2921,23660,,32804,xe" fillcolor="#007bb6" stroked="f" strokeweight="0">
                <v:stroke miterlimit="83231f" joinstyle="miter"/>
                <v:path arrowok="t" textboxrect="0,0,56578,62649"/>
              </v:shape>
              <v:shape id="Shape 103" o:spid="_x0000_s1124" style="position:absolute;left:42954;top:13388;width:560;height:847;visibility:visible;mso-wrap-style:square;v-text-anchor:top" coordsize="56007,846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" path="m,l12814,r,34976c14643,31242,17399,28296,21095,26162v3695,-2133,7683,-3200,11950,-3200c39903,22962,45441,25057,49670,29261v4229,4191,6337,10249,6337,18174l56007,84696r-12789,l43218,51321v,-11202,-4661,-16802,-13945,-16802c24841,34519,21006,35992,17729,38913v-3276,2946,-4915,7226,-4915,12865l12814,84696,,84696,,xe" fillcolor="#007bb6" stroked="f" strokeweight="0">
                <v:stroke miterlimit="83231f" joinstyle="miter"/>
                <v:path arrowok="t" textboxrect="0,0,56007,84696"/>
              </v:shape>
              <v:shape id="Shape 104" o:spid="_x0000_s1125" style="position:absolute;left:43675;top:14074;width:170;height:170;visibility:visible;mso-wrap-style:square;v-text-anchor:top" coordsize="17018,170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" path="m8458,v2362,,4369,826,6058,2464c16192,4102,17018,6096,17018,8458v,2362,-826,4382,-2502,6058c12827,16193,10820,17031,8458,17031v-2362,,-4369,-838,-6007,-2515c813,12840,,10820,,8458,,6096,813,4102,2451,2464,4089,826,6096,,8458,xe" fillcolor="#007bb6" stroked="f" strokeweight="0">
                <v:stroke miterlimit="83231f" joinstyle="miter"/>
                <v:path arrowok="t" textboxrect="0,0,17018,17031"/>
              </v:shape>
              <v:shape id="Shape 105" o:spid="_x0000_s1126" style="position:absolute;left:43972;top:13618;width:566;height:626;visibility:visible;mso-wrap-style:square;v-text-anchor:top" coordsize="56578,626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" path="m32804,v9131,,16878,3162,23203,9487l48463,18758c43205,14186,37897,11900,32563,11900v-5334,,-9957,1777,-13882,5308c14757,20751,12789,25336,12789,30924v,5601,1955,10338,5829,14237c22504,49047,27292,50991,32969,50991v5664,,11024,-2592,16066,-7773l56578,51447c49187,58915,40653,62649,30962,62649v-8458,,-15722,-2883,-21831,-8636c3048,48260,,40729,,31445,,22148,3175,14580,9537,8750,15887,2921,23660,,32804,xe" fillcolor="#007bb6" stroked="f" strokeweight="0">
                <v:stroke miterlimit="83231f" joinstyle="miter"/>
                <v:path arrowok="t" textboxrect="0,0,56578,62649"/>
              </v:shape>
              <v:shape id="Shape 106" o:spid="_x0000_s1127" style="position:absolute;left:44620;top:13868;width:269;height:376;visibility:visible;mso-wrap-style:square;v-text-anchor:top" coordsize="26905,3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" path="m24562,r2343,l26905,8916r-286,c17412,8916,12789,11799,12789,17590v,2984,1143,5232,3442,6795c18517,25946,21692,26734,25769,26734r1136,-364l26905,35378r-4972,2214c15608,37592,10376,35802,6223,32233,2070,28639,,23850,,17882,,11900,2197,7430,6617,4445,11049,1474,17018,,24562,xe" fillcolor="#007bb6" stroked="f" strokeweight="0">
                <v:stroke miterlimit="83231f" joinstyle="miter"/>
                <v:path arrowok="t" textboxrect="0,0,26905,37592"/>
              </v:shape>
              <v:shape id="Shape 107" o:spid="_x0000_s1128" style="position:absolute;left:44664;top:13627;width:225;height:159;visibility:visible;mso-wrap-style:square;v-text-anchor:top" coordsize="22574,158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" path="m22574,r,9986l5728,15898,,7897,22574,xe" fillcolor="#007bb6" stroked="f" strokeweight="0">
                <v:stroke miterlimit="83231f" joinstyle="miter"/>
                <v:path arrowok="t" textboxrect="0,0,22574,15898"/>
              </v:shape>
              <v:shape id="Shape 108" o:spid="_x0000_s1129" style="position:absolute;left:44889;top:13618;width:270;height:617;visibility:visible;mso-wrap-style:square;v-text-anchor:top" coordsize="26931,61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" path="m2585,c9735,,15589,1804,20123,5435v4534,3620,6808,9310,6808,17082l26931,61722r-11659,l15272,53619,,60422,,51414,9557,48349v3035,-2286,4559,-5359,4559,-9258l14116,33960,,33960,,25044r14243,l14243,22746c14243,14669,9735,10630,743,10630l,10890,,904,2585,xe" fillcolor="#007bb6" stroked="f" strokeweight="0">
                <v:stroke miterlimit="83231f" joinstyle="miter"/>
                <v:path arrowok="t" textboxrect="0,0,26931,61722"/>
              </v:shape>
              <v:shape id="Shape 158" o:spid="_x0000_s1130" style="position:absolute;left:47879;width:8567;height:16691;visibility:visible;mso-wrap-style:square;v-text-anchor:top" coordsize="856786,1669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" path="m48476,c357924,171450,579259,430302,705282,724777v116466,272185,151504,574811,99436,867001l787954,1669141r-246016,l550192,1641274v70075,-273847,46514,-564264,-63871,-822226c528663,800824,571017,782587,613346,764362,495681,489344,288975,247612,,87516,16154,58344,32321,29172,48476,xe" fillcolor="#007bb6" stroked="f" strokeweight="0">
                <v:stroke miterlimit="83231f" joinstyle="miter"/>
                <v:path arrowok="t" textboxrect="0,0,856786,1669141"/>
              </v:shape>
              <v:shape id="Shape 159" o:spid="_x0000_s1131" style="position:absolute;left:49701;top:5309;width:4163;height:11382;visibility:visible;mso-wrap-style:square;v-text-anchor:top" coordsize="416291,1138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" path="m76390,c323977,294434,416291,688751,335846,1057201r-21669,80986l210855,1138187r626,-1687c327917,770531,250299,361805,,64148,25464,42761,50927,21387,76390,xe" fillcolor="#007bb6" stroked="f" strokeweight="0">
                <v:stroke miterlimit="83231f" joinstyle="miter"/>
                <v:path arrowok="t" textboxrect="0,0,416291,1138187"/>
              </v:shape>
              <v:shape id="Shape 160" o:spid="_x0000_s1132" style="position:absolute;left:54777;top:4865;width:3920;height:11826;visibility:visible;mso-wrap-style:square;v-text-anchor:top" coordsize="391931,1182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" path="m86233,c227317,247345,302489,526161,307721,807606r82080,-1410c391931,920794,383008,1035810,362786,1149475r-7602,33129l169192,1182604r14984,-65300c202320,1015326,210328,912136,208420,809320,203479,544487,132753,282130,,49378,28740,32918,57480,16459,86233,xe" fillcolor="#007bb6" stroked="f" strokeweight="0">
                <v:stroke miterlimit="83231f" joinstyle="miter"/>
                <v:path arrowok="t" textboxrect="0,0,391931,1182604"/>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1F588D" w14:textId="77777777" w:rsidR="00CC026F" w:rsidRDefault="00CC026F" w:rsidP="001F7C70">
      <w:r>
        <w:separator/>
      </w:r>
    </w:p>
  </w:footnote>
  <w:footnote w:type="continuationSeparator" w:id="0">
    <w:p w14:paraId="062A246F" w14:textId="77777777" w:rsidR="00CC026F" w:rsidRDefault="00CC026F" w:rsidP="001F7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955F3" w14:textId="77777777" w:rsidR="0070493F" w:rsidRDefault="0070493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339A9" w14:textId="49758E86" w:rsidR="00F9775A" w:rsidRDefault="00F9775A">
    <w:pPr>
      <w:pStyle w:val="En-tte"/>
    </w:pPr>
    <w:r>
      <w:rPr>
        <w:noProof/>
      </w:rPr>
      <w:drawing>
        <wp:anchor distT="0" distB="0" distL="114300" distR="114300" simplePos="0" relativeHeight="251660288" behindDoc="0" locked="0" layoutInCell="1" allowOverlap="1" wp14:anchorId="3DE99035" wp14:editId="29826EE5">
          <wp:simplePos x="0" y="0"/>
          <wp:positionH relativeFrom="column">
            <wp:posOffset>4528698</wp:posOffset>
          </wp:positionH>
          <wp:positionV relativeFrom="paragraph">
            <wp:posOffset>-389745</wp:posOffset>
          </wp:positionV>
          <wp:extent cx="2343785" cy="1619885"/>
          <wp:effectExtent l="0" t="0" r="0" b="0"/>
          <wp:wrapNone/>
          <wp:docPr id="1741921580"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3785" cy="16198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25335" w14:textId="77777777" w:rsidR="00F17397" w:rsidRDefault="00CE06D7">
    <w:pPr>
      <w:pStyle w:val="En-tte"/>
    </w:pPr>
    <w:r>
      <w:rPr>
        <w:noProof/>
      </w:rPr>
      <w:drawing>
        <wp:anchor distT="0" distB="0" distL="114300" distR="114300" simplePos="0" relativeHeight="251658240" behindDoc="0" locked="0" layoutInCell="1" allowOverlap="1" wp14:anchorId="4289A3AB" wp14:editId="5918C42B">
          <wp:simplePos x="0" y="0"/>
          <wp:positionH relativeFrom="column">
            <wp:posOffset>4503420</wp:posOffset>
          </wp:positionH>
          <wp:positionV relativeFrom="paragraph">
            <wp:posOffset>-389512</wp:posOffset>
          </wp:positionV>
          <wp:extent cx="2343785" cy="1619885"/>
          <wp:effectExtent l="0" t="0" r="0" b="0"/>
          <wp:wrapNone/>
          <wp:docPr id="3781"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3785" cy="1619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5EF4F1" w14:textId="77777777" w:rsidR="00CF7810" w:rsidRDefault="00CF781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272A9"/>
    <w:multiLevelType w:val="multilevel"/>
    <w:tmpl w:val="5F166780"/>
    <w:lvl w:ilvl="0">
      <w:start w:val="1"/>
      <w:numFmt w:val="decimal"/>
      <w:lvlText w:val="%1.0"/>
      <w:lvlJc w:val="left"/>
      <w:pPr>
        <w:tabs>
          <w:tab w:val="num" w:pos="1211"/>
        </w:tabs>
        <w:ind w:left="1211" w:hanging="360"/>
      </w:pPr>
      <w:rPr>
        <w:rFonts w:hint="default"/>
      </w:rPr>
    </w:lvl>
    <w:lvl w:ilvl="1">
      <w:start w:val="1"/>
      <w:numFmt w:val="decimal"/>
      <w:lvlText w:val="%1.%2"/>
      <w:lvlJc w:val="left"/>
      <w:pPr>
        <w:tabs>
          <w:tab w:val="num" w:pos="1789"/>
        </w:tabs>
        <w:ind w:left="1789" w:hanging="360"/>
      </w:pPr>
      <w:rPr>
        <w:rFonts w:hint="default"/>
      </w:rPr>
    </w:lvl>
    <w:lvl w:ilvl="2">
      <w:start w:val="1"/>
      <w:numFmt w:val="decimal"/>
      <w:lvlText w:val="%1.%2.%3"/>
      <w:lvlJc w:val="left"/>
      <w:pPr>
        <w:tabs>
          <w:tab w:val="num" w:pos="2869"/>
        </w:tabs>
        <w:ind w:left="2869" w:hanging="720"/>
      </w:pPr>
      <w:rPr>
        <w:rFonts w:hint="default"/>
      </w:rPr>
    </w:lvl>
    <w:lvl w:ilvl="3">
      <w:start w:val="1"/>
      <w:numFmt w:val="decimal"/>
      <w:lvlText w:val="%1.%2.%3.%4"/>
      <w:lvlJc w:val="left"/>
      <w:pPr>
        <w:tabs>
          <w:tab w:val="num" w:pos="3589"/>
        </w:tabs>
        <w:ind w:left="3589" w:hanging="720"/>
      </w:pPr>
      <w:rPr>
        <w:rFonts w:hint="default"/>
      </w:rPr>
    </w:lvl>
    <w:lvl w:ilvl="4">
      <w:start w:val="1"/>
      <w:numFmt w:val="decimal"/>
      <w:lvlText w:val="%1.%2.%3.%4.%5"/>
      <w:lvlJc w:val="left"/>
      <w:pPr>
        <w:tabs>
          <w:tab w:val="num" w:pos="4669"/>
        </w:tabs>
        <w:ind w:left="4669" w:hanging="1080"/>
      </w:pPr>
      <w:rPr>
        <w:rFonts w:hint="default"/>
      </w:rPr>
    </w:lvl>
    <w:lvl w:ilvl="5">
      <w:start w:val="1"/>
      <w:numFmt w:val="decimal"/>
      <w:lvlText w:val="%1.%2.%3.%4.%5.%6"/>
      <w:lvlJc w:val="left"/>
      <w:pPr>
        <w:tabs>
          <w:tab w:val="num" w:pos="5389"/>
        </w:tabs>
        <w:ind w:left="5389" w:hanging="1080"/>
      </w:pPr>
      <w:rPr>
        <w:rFonts w:hint="default"/>
      </w:rPr>
    </w:lvl>
    <w:lvl w:ilvl="6">
      <w:start w:val="1"/>
      <w:numFmt w:val="decimal"/>
      <w:lvlText w:val="%1.%2.%3.%4.%5.%6.%7"/>
      <w:lvlJc w:val="left"/>
      <w:pPr>
        <w:tabs>
          <w:tab w:val="num" w:pos="6469"/>
        </w:tabs>
        <w:ind w:left="6469" w:hanging="1440"/>
      </w:pPr>
      <w:rPr>
        <w:rFonts w:hint="default"/>
      </w:rPr>
    </w:lvl>
    <w:lvl w:ilvl="7">
      <w:start w:val="1"/>
      <w:numFmt w:val="decimal"/>
      <w:lvlText w:val="%1.%2.%3.%4.%5.%6.%7.%8"/>
      <w:lvlJc w:val="left"/>
      <w:pPr>
        <w:tabs>
          <w:tab w:val="num" w:pos="7189"/>
        </w:tabs>
        <w:ind w:left="7189" w:hanging="1440"/>
      </w:pPr>
      <w:rPr>
        <w:rFonts w:hint="default"/>
      </w:rPr>
    </w:lvl>
    <w:lvl w:ilvl="8">
      <w:start w:val="1"/>
      <w:numFmt w:val="decimal"/>
      <w:lvlText w:val="%1.%2.%3.%4.%5.%6.%7.%8.%9"/>
      <w:lvlJc w:val="left"/>
      <w:pPr>
        <w:tabs>
          <w:tab w:val="num" w:pos="8269"/>
        </w:tabs>
        <w:ind w:left="8269" w:hanging="1800"/>
      </w:pPr>
      <w:rPr>
        <w:rFonts w:hint="default"/>
      </w:rPr>
    </w:lvl>
  </w:abstractNum>
  <w:abstractNum w:abstractNumId="1" w15:restartNumberingAfterBreak="0">
    <w:nsid w:val="13554EF4"/>
    <w:multiLevelType w:val="multilevel"/>
    <w:tmpl w:val="C25A6C10"/>
    <w:lvl w:ilvl="0">
      <w:start w:val="1"/>
      <w:numFmt w:val="decimal"/>
      <w:pStyle w:val="Titre1"/>
      <w:lvlText w:val="%1.0"/>
      <w:lvlJc w:val="left"/>
      <w:pPr>
        <w:tabs>
          <w:tab w:val="num" w:pos="1418"/>
        </w:tabs>
        <w:ind w:left="1418" w:hanging="738"/>
      </w:pPr>
      <w:rPr>
        <w:rFonts w:hint="default"/>
        <w:u w:val="none"/>
      </w:rPr>
    </w:lvl>
    <w:lvl w:ilvl="1">
      <w:start w:val="3"/>
      <w:numFmt w:val="decimal"/>
      <w:pStyle w:val="Titre2"/>
      <w:lvlText w:val="%1.%2"/>
      <w:lvlJc w:val="left"/>
      <w:pPr>
        <w:tabs>
          <w:tab w:val="num" w:pos="1985"/>
        </w:tabs>
        <w:ind w:left="3066" w:hanging="1819"/>
      </w:pPr>
      <w:rPr>
        <w:rFonts w:hint="default"/>
      </w:rPr>
    </w:lvl>
    <w:lvl w:ilvl="2">
      <w:start w:val="1"/>
      <w:numFmt w:val="decimal"/>
      <w:pStyle w:val="Titre3"/>
      <w:lvlText w:val="%1.%2.%3"/>
      <w:lvlJc w:val="left"/>
      <w:pPr>
        <w:tabs>
          <w:tab w:val="num" w:pos="3119"/>
        </w:tabs>
        <w:ind w:left="2555" w:hanging="457"/>
      </w:pPr>
      <w:rPr>
        <w:rFonts w:cs="Times New Roman" w:hint="default"/>
        <w:b w:val="0"/>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4067"/>
        </w:tabs>
        <w:ind w:left="4067" w:hanging="720"/>
      </w:pPr>
      <w:rPr>
        <w:rFonts w:hint="default"/>
      </w:rPr>
    </w:lvl>
    <w:lvl w:ilvl="4">
      <w:start w:val="1"/>
      <w:numFmt w:val="decimal"/>
      <w:lvlText w:val="%1.%2.%3.%4.%5"/>
      <w:lvlJc w:val="left"/>
      <w:pPr>
        <w:tabs>
          <w:tab w:val="num" w:pos="5135"/>
        </w:tabs>
        <w:ind w:left="5135" w:hanging="1080"/>
      </w:pPr>
      <w:rPr>
        <w:rFonts w:hint="default"/>
      </w:rPr>
    </w:lvl>
    <w:lvl w:ilvl="5">
      <w:start w:val="1"/>
      <w:numFmt w:val="decimal"/>
      <w:lvlText w:val="%1.%2.%3.%4.%5.%6"/>
      <w:lvlJc w:val="left"/>
      <w:pPr>
        <w:tabs>
          <w:tab w:val="num" w:pos="5843"/>
        </w:tabs>
        <w:ind w:left="5843" w:hanging="1080"/>
      </w:pPr>
      <w:rPr>
        <w:rFonts w:hint="default"/>
      </w:rPr>
    </w:lvl>
    <w:lvl w:ilvl="6">
      <w:start w:val="1"/>
      <w:numFmt w:val="decimal"/>
      <w:lvlText w:val="%1.%2.%3.%4.%5.%6.%7"/>
      <w:lvlJc w:val="left"/>
      <w:pPr>
        <w:tabs>
          <w:tab w:val="num" w:pos="6911"/>
        </w:tabs>
        <w:ind w:left="6911" w:hanging="1440"/>
      </w:pPr>
      <w:rPr>
        <w:rFonts w:hint="default"/>
      </w:rPr>
    </w:lvl>
    <w:lvl w:ilvl="7">
      <w:start w:val="1"/>
      <w:numFmt w:val="decimal"/>
      <w:lvlText w:val="%1.%2.%3.%4.%5.%6.%7.%8"/>
      <w:lvlJc w:val="left"/>
      <w:pPr>
        <w:tabs>
          <w:tab w:val="num" w:pos="7619"/>
        </w:tabs>
        <w:ind w:left="7619" w:hanging="1440"/>
      </w:pPr>
      <w:rPr>
        <w:rFonts w:hint="default"/>
      </w:rPr>
    </w:lvl>
    <w:lvl w:ilvl="8">
      <w:start w:val="1"/>
      <w:numFmt w:val="decimal"/>
      <w:lvlText w:val="%1.%2.%3.%4.%5.%6.%7.%8.%9"/>
      <w:lvlJc w:val="left"/>
      <w:pPr>
        <w:tabs>
          <w:tab w:val="num" w:pos="8687"/>
        </w:tabs>
        <w:ind w:left="8687" w:hanging="1800"/>
      </w:pPr>
      <w:rPr>
        <w:rFonts w:hint="default"/>
      </w:rPr>
    </w:lvl>
  </w:abstractNum>
  <w:abstractNum w:abstractNumId="2" w15:restartNumberingAfterBreak="0">
    <w:nsid w:val="17555B58"/>
    <w:multiLevelType w:val="hybridMultilevel"/>
    <w:tmpl w:val="24E4A8D6"/>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8C452C7"/>
    <w:multiLevelType w:val="hybridMultilevel"/>
    <w:tmpl w:val="DE064456"/>
    <w:lvl w:ilvl="0" w:tplc="872C2C32">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9B01B8B"/>
    <w:multiLevelType w:val="hybridMultilevel"/>
    <w:tmpl w:val="BCF46322"/>
    <w:lvl w:ilvl="0" w:tplc="0C0C0015">
      <w:start w:val="3"/>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C575C1C"/>
    <w:multiLevelType w:val="hybridMultilevel"/>
    <w:tmpl w:val="F32A5632"/>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C6618F9"/>
    <w:multiLevelType w:val="hybridMultilevel"/>
    <w:tmpl w:val="BBC4C8C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C01EF3"/>
    <w:multiLevelType w:val="hybridMultilevel"/>
    <w:tmpl w:val="1BD40066"/>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F471484"/>
    <w:multiLevelType w:val="hybridMultilevel"/>
    <w:tmpl w:val="6ACCA0B2"/>
    <w:lvl w:ilvl="0" w:tplc="0C0C0015">
      <w:start w:val="3"/>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1F886436"/>
    <w:multiLevelType w:val="hybridMultilevel"/>
    <w:tmpl w:val="8F785822"/>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C1C7BC0"/>
    <w:multiLevelType w:val="hybridMultilevel"/>
    <w:tmpl w:val="58AC220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5FC44A0"/>
    <w:multiLevelType w:val="hybridMultilevel"/>
    <w:tmpl w:val="E08A88D8"/>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9006620"/>
    <w:multiLevelType w:val="hybridMultilevel"/>
    <w:tmpl w:val="313C2FC8"/>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0A073D9"/>
    <w:multiLevelType w:val="hybridMultilevel"/>
    <w:tmpl w:val="4C082BEA"/>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CB03DEF"/>
    <w:multiLevelType w:val="hybridMultilevel"/>
    <w:tmpl w:val="89B456C4"/>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C9D2C0C"/>
    <w:multiLevelType w:val="multilevel"/>
    <w:tmpl w:val="963AA88C"/>
    <w:lvl w:ilvl="0">
      <w:start w:val="1"/>
      <w:numFmt w:val="decimal"/>
      <w:lvlText w:val="%1.0"/>
      <w:lvlJc w:val="left"/>
      <w:pPr>
        <w:ind w:left="360" w:hanging="360"/>
      </w:pPr>
      <w:rPr>
        <w:rFonts w:hint="default"/>
        <w:b/>
      </w:rPr>
    </w:lvl>
    <w:lvl w:ilvl="1">
      <w:start w:val="1"/>
      <w:numFmt w:val="decimal"/>
      <w:lvlText w:val="%1.%2"/>
      <w:lvlJc w:val="left"/>
      <w:pPr>
        <w:ind w:left="1069" w:hanging="360"/>
      </w:pPr>
      <w:rPr>
        <w:rFonts w:hint="default"/>
        <w:b/>
      </w:rPr>
    </w:lvl>
    <w:lvl w:ilvl="2">
      <w:start w:val="1"/>
      <w:numFmt w:val="decimal"/>
      <w:pStyle w:val="Style1"/>
      <w:lvlText w:val="%1.%2.%3"/>
      <w:lvlJc w:val="left"/>
      <w:pPr>
        <w:ind w:left="2138" w:hanging="720"/>
      </w:pPr>
      <w:rPr>
        <w:rFonts w:hint="default"/>
        <w:b w:val="0"/>
      </w:rPr>
    </w:lvl>
    <w:lvl w:ilvl="3">
      <w:start w:val="1"/>
      <w:numFmt w:val="decimal"/>
      <w:lvlText w:val="%1.%2.%3.%4"/>
      <w:lvlJc w:val="left"/>
      <w:pPr>
        <w:ind w:left="2847" w:hanging="72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625" w:hanging="108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403" w:hanging="1440"/>
      </w:pPr>
      <w:rPr>
        <w:rFonts w:hint="default"/>
        <w:b/>
      </w:rPr>
    </w:lvl>
    <w:lvl w:ilvl="8">
      <w:start w:val="1"/>
      <w:numFmt w:val="decimal"/>
      <w:lvlText w:val="%1.%2.%3.%4.%5.%6.%7.%8.%9"/>
      <w:lvlJc w:val="left"/>
      <w:pPr>
        <w:ind w:left="7472" w:hanging="1800"/>
      </w:pPr>
      <w:rPr>
        <w:rFonts w:hint="default"/>
        <w:b/>
      </w:rPr>
    </w:lvl>
  </w:abstractNum>
  <w:abstractNum w:abstractNumId="16" w15:restartNumberingAfterBreak="0">
    <w:nsid w:val="63A6265C"/>
    <w:multiLevelType w:val="hybridMultilevel"/>
    <w:tmpl w:val="AE68761E"/>
    <w:lvl w:ilvl="0" w:tplc="0C0C0015">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2B437EE"/>
    <w:multiLevelType w:val="hybridMultilevel"/>
    <w:tmpl w:val="AA400920"/>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63C3792"/>
    <w:multiLevelType w:val="hybridMultilevel"/>
    <w:tmpl w:val="4B2E93B4"/>
    <w:lvl w:ilvl="0" w:tplc="A7A267F8">
      <w:start w:val="1"/>
      <w:numFmt w:val="bullet"/>
      <w:lvlText w:val=""/>
      <w:lvlJc w:val="left"/>
      <w:pPr>
        <w:ind w:left="720" w:hanging="360"/>
      </w:pPr>
      <w:rPr>
        <w:rFonts w:ascii="Symbol" w:hAnsi="Symbol" w:hint="default"/>
        <w:color w:val="8080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826553239">
    <w:abstractNumId w:val="1"/>
  </w:num>
  <w:num w:numId="2" w16cid:durableId="1541211121">
    <w:abstractNumId w:val="15"/>
  </w:num>
  <w:num w:numId="3" w16cid:durableId="223641038">
    <w:abstractNumId w:val="0"/>
  </w:num>
  <w:num w:numId="4" w16cid:durableId="1977447309">
    <w:abstractNumId w:val="18"/>
  </w:num>
  <w:num w:numId="5" w16cid:durableId="1863125859">
    <w:abstractNumId w:val="13"/>
  </w:num>
  <w:num w:numId="6" w16cid:durableId="1416248492">
    <w:abstractNumId w:val="5"/>
  </w:num>
  <w:num w:numId="7" w16cid:durableId="1415978440">
    <w:abstractNumId w:val="9"/>
  </w:num>
  <w:num w:numId="8" w16cid:durableId="1093861993">
    <w:abstractNumId w:val="14"/>
  </w:num>
  <w:num w:numId="9" w16cid:durableId="1407923490">
    <w:abstractNumId w:val="7"/>
  </w:num>
  <w:num w:numId="10" w16cid:durableId="1456873958">
    <w:abstractNumId w:val="17"/>
  </w:num>
  <w:num w:numId="11" w16cid:durableId="1022896216">
    <w:abstractNumId w:val="12"/>
  </w:num>
  <w:num w:numId="12" w16cid:durableId="1493181430">
    <w:abstractNumId w:val="11"/>
  </w:num>
  <w:num w:numId="13" w16cid:durableId="1586919978">
    <w:abstractNumId w:val="10"/>
  </w:num>
  <w:num w:numId="14" w16cid:durableId="2063747401">
    <w:abstractNumId w:val="3"/>
  </w:num>
  <w:num w:numId="15" w16cid:durableId="1495143964">
    <w:abstractNumId w:val="2"/>
  </w:num>
  <w:num w:numId="16" w16cid:durableId="1838690297">
    <w:abstractNumId w:val="6"/>
  </w:num>
  <w:num w:numId="17" w16cid:durableId="432894942">
    <w:abstractNumId w:val="16"/>
  </w:num>
  <w:num w:numId="18" w16cid:durableId="750197146">
    <w:abstractNumId w:val="4"/>
  </w:num>
  <w:num w:numId="19" w16cid:durableId="1887253982">
    <w:abstractNumId w:val="8"/>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hideSpellingErrors/>
  <w:hideGrammaticalErrors/>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CB"/>
    <w:rsid w:val="00006852"/>
    <w:rsid w:val="00013BAE"/>
    <w:rsid w:val="00015303"/>
    <w:rsid w:val="000156A8"/>
    <w:rsid w:val="00025453"/>
    <w:rsid w:val="000268A6"/>
    <w:rsid w:val="000318C8"/>
    <w:rsid w:val="000319B9"/>
    <w:rsid w:val="00032CF2"/>
    <w:rsid w:val="000356A1"/>
    <w:rsid w:val="000362A3"/>
    <w:rsid w:val="00045210"/>
    <w:rsid w:val="00050F5C"/>
    <w:rsid w:val="00050FCE"/>
    <w:rsid w:val="00054017"/>
    <w:rsid w:val="000544B0"/>
    <w:rsid w:val="00055B74"/>
    <w:rsid w:val="00056A5B"/>
    <w:rsid w:val="00067BD2"/>
    <w:rsid w:val="00067BD8"/>
    <w:rsid w:val="000712FB"/>
    <w:rsid w:val="000725F9"/>
    <w:rsid w:val="00073D6C"/>
    <w:rsid w:val="00080390"/>
    <w:rsid w:val="000841F2"/>
    <w:rsid w:val="00087455"/>
    <w:rsid w:val="000936A4"/>
    <w:rsid w:val="000A00C4"/>
    <w:rsid w:val="000A1F5D"/>
    <w:rsid w:val="000A5E98"/>
    <w:rsid w:val="000B0B9E"/>
    <w:rsid w:val="000C312D"/>
    <w:rsid w:val="000C3559"/>
    <w:rsid w:val="000C3E9B"/>
    <w:rsid w:val="000C6120"/>
    <w:rsid w:val="000D12AE"/>
    <w:rsid w:val="000D3678"/>
    <w:rsid w:val="000D5CD4"/>
    <w:rsid w:val="000D64E5"/>
    <w:rsid w:val="000D6EE7"/>
    <w:rsid w:val="000E1E71"/>
    <w:rsid w:val="000E508B"/>
    <w:rsid w:val="000E61AA"/>
    <w:rsid w:val="000F3CDC"/>
    <w:rsid w:val="000F4273"/>
    <w:rsid w:val="000F6A14"/>
    <w:rsid w:val="000F7D68"/>
    <w:rsid w:val="000F7E26"/>
    <w:rsid w:val="00102717"/>
    <w:rsid w:val="0010292D"/>
    <w:rsid w:val="001106BE"/>
    <w:rsid w:val="00111CAB"/>
    <w:rsid w:val="001137E2"/>
    <w:rsid w:val="00121DA1"/>
    <w:rsid w:val="00125338"/>
    <w:rsid w:val="00131A42"/>
    <w:rsid w:val="00133CB4"/>
    <w:rsid w:val="00143784"/>
    <w:rsid w:val="001506DD"/>
    <w:rsid w:val="0015422C"/>
    <w:rsid w:val="0015494D"/>
    <w:rsid w:val="00156274"/>
    <w:rsid w:val="00156EE3"/>
    <w:rsid w:val="00160977"/>
    <w:rsid w:val="00161E97"/>
    <w:rsid w:val="00163935"/>
    <w:rsid w:val="00164AD2"/>
    <w:rsid w:val="00167538"/>
    <w:rsid w:val="00170FBC"/>
    <w:rsid w:val="001839B3"/>
    <w:rsid w:val="00195ED3"/>
    <w:rsid w:val="001971A7"/>
    <w:rsid w:val="001A11F8"/>
    <w:rsid w:val="001A33E4"/>
    <w:rsid w:val="001A5741"/>
    <w:rsid w:val="001A60EE"/>
    <w:rsid w:val="001B4C35"/>
    <w:rsid w:val="001B626C"/>
    <w:rsid w:val="001B6AE4"/>
    <w:rsid w:val="001C2C2C"/>
    <w:rsid w:val="001C44F9"/>
    <w:rsid w:val="001D1A40"/>
    <w:rsid w:val="001D3B60"/>
    <w:rsid w:val="001D3FB5"/>
    <w:rsid w:val="001D7E34"/>
    <w:rsid w:val="001E14C4"/>
    <w:rsid w:val="001E3827"/>
    <w:rsid w:val="001E425C"/>
    <w:rsid w:val="001F1D4B"/>
    <w:rsid w:val="001F2CF9"/>
    <w:rsid w:val="001F3A26"/>
    <w:rsid w:val="001F73D3"/>
    <w:rsid w:val="001F78F1"/>
    <w:rsid w:val="001F7C70"/>
    <w:rsid w:val="00200B4E"/>
    <w:rsid w:val="002029D5"/>
    <w:rsid w:val="00203B7F"/>
    <w:rsid w:val="00204DBF"/>
    <w:rsid w:val="00211A13"/>
    <w:rsid w:val="002174B2"/>
    <w:rsid w:val="00220BB1"/>
    <w:rsid w:val="00220D86"/>
    <w:rsid w:val="002279E9"/>
    <w:rsid w:val="00234BA9"/>
    <w:rsid w:val="00241FE8"/>
    <w:rsid w:val="00246229"/>
    <w:rsid w:val="00250FA1"/>
    <w:rsid w:val="00254714"/>
    <w:rsid w:val="0025626B"/>
    <w:rsid w:val="00256931"/>
    <w:rsid w:val="00262558"/>
    <w:rsid w:val="00262CE3"/>
    <w:rsid w:val="00263AB1"/>
    <w:rsid w:val="0027493E"/>
    <w:rsid w:val="002775EB"/>
    <w:rsid w:val="00281775"/>
    <w:rsid w:val="00286363"/>
    <w:rsid w:val="0029521D"/>
    <w:rsid w:val="002952BE"/>
    <w:rsid w:val="002A1B29"/>
    <w:rsid w:val="002A1B69"/>
    <w:rsid w:val="002A2569"/>
    <w:rsid w:val="002A6274"/>
    <w:rsid w:val="002A7E8F"/>
    <w:rsid w:val="002B01F6"/>
    <w:rsid w:val="002B2048"/>
    <w:rsid w:val="002B561E"/>
    <w:rsid w:val="002C2F8C"/>
    <w:rsid w:val="002C67B1"/>
    <w:rsid w:val="002D115A"/>
    <w:rsid w:val="002D394E"/>
    <w:rsid w:val="002D5A6E"/>
    <w:rsid w:val="002D7130"/>
    <w:rsid w:val="002D7F26"/>
    <w:rsid w:val="002E1FEE"/>
    <w:rsid w:val="002E21BA"/>
    <w:rsid w:val="002F026D"/>
    <w:rsid w:val="002F09F0"/>
    <w:rsid w:val="00301227"/>
    <w:rsid w:val="00301836"/>
    <w:rsid w:val="00305C9F"/>
    <w:rsid w:val="00314201"/>
    <w:rsid w:val="003162D8"/>
    <w:rsid w:val="0032132D"/>
    <w:rsid w:val="0032328E"/>
    <w:rsid w:val="003267EF"/>
    <w:rsid w:val="00327FF0"/>
    <w:rsid w:val="003313B0"/>
    <w:rsid w:val="00337869"/>
    <w:rsid w:val="00344135"/>
    <w:rsid w:val="00347F01"/>
    <w:rsid w:val="00355288"/>
    <w:rsid w:val="003616DA"/>
    <w:rsid w:val="00364A44"/>
    <w:rsid w:val="00367D44"/>
    <w:rsid w:val="00371E9E"/>
    <w:rsid w:val="00373A64"/>
    <w:rsid w:val="003800A2"/>
    <w:rsid w:val="003815CF"/>
    <w:rsid w:val="00382247"/>
    <w:rsid w:val="00383AC7"/>
    <w:rsid w:val="00386F8D"/>
    <w:rsid w:val="00390827"/>
    <w:rsid w:val="00390BA7"/>
    <w:rsid w:val="00393055"/>
    <w:rsid w:val="00394EB6"/>
    <w:rsid w:val="003958AB"/>
    <w:rsid w:val="003A0F31"/>
    <w:rsid w:val="003A3B72"/>
    <w:rsid w:val="003A6592"/>
    <w:rsid w:val="003B0076"/>
    <w:rsid w:val="003B288B"/>
    <w:rsid w:val="003B3D04"/>
    <w:rsid w:val="003C0CF3"/>
    <w:rsid w:val="003C2F67"/>
    <w:rsid w:val="003C354C"/>
    <w:rsid w:val="003C65B4"/>
    <w:rsid w:val="003D1D1A"/>
    <w:rsid w:val="003D2936"/>
    <w:rsid w:val="003D52D9"/>
    <w:rsid w:val="003D7A56"/>
    <w:rsid w:val="003E05A9"/>
    <w:rsid w:val="003E1C44"/>
    <w:rsid w:val="003E359C"/>
    <w:rsid w:val="003E4C6A"/>
    <w:rsid w:val="003E4F4C"/>
    <w:rsid w:val="003E5D72"/>
    <w:rsid w:val="003E7CD8"/>
    <w:rsid w:val="003F13A5"/>
    <w:rsid w:val="003F20B1"/>
    <w:rsid w:val="003F3B3A"/>
    <w:rsid w:val="00400436"/>
    <w:rsid w:val="0040058E"/>
    <w:rsid w:val="00403A16"/>
    <w:rsid w:val="0041032E"/>
    <w:rsid w:val="00411861"/>
    <w:rsid w:val="00411E6C"/>
    <w:rsid w:val="00416C6D"/>
    <w:rsid w:val="004218D1"/>
    <w:rsid w:val="00423378"/>
    <w:rsid w:val="0042391E"/>
    <w:rsid w:val="00430EFD"/>
    <w:rsid w:val="00432900"/>
    <w:rsid w:val="00432C4B"/>
    <w:rsid w:val="00433410"/>
    <w:rsid w:val="004344AB"/>
    <w:rsid w:val="00437AF1"/>
    <w:rsid w:val="00446B11"/>
    <w:rsid w:val="00446C11"/>
    <w:rsid w:val="004477D4"/>
    <w:rsid w:val="00447D7D"/>
    <w:rsid w:val="004667B5"/>
    <w:rsid w:val="004670A7"/>
    <w:rsid w:val="00472A11"/>
    <w:rsid w:val="004731A6"/>
    <w:rsid w:val="004767CD"/>
    <w:rsid w:val="00480B0F"/>
    <w:rsid w:val="00485188"/>
    <w:rsid w:val="00487707"/>
    <w:rsid w:val="00490E25"/>
    <w:rsid w:val="00492F43"/>
    <w:rsid w:val="004A04B2"/>
    <w:rsid w:val="004A0D2A"/>
    <w:rsid w:val="004A3AE3"/>
    <w:rsid w:val="004A676F"/>
    <w:rsid w:val="004B05EF"/>
    <w:rsid w:val="004B3B0A"/>
    <w:rsid w:val="004B615E"/>
    <w:rsid w:val="004B72A7"/>
    <w:rsid w:val="004B7FFD"/>
    <w:rsid w:val="004C056B"/>
    <w:rsid w:val="004C06CB"/>
    <w:rsid w:val="004C3E23"/>
    <w:rsid w:val="004C3E70"/>
    <w:rsid w:val="004C4ECD"/>
    <w:rsid w:val="004C68CC"/>
    <w:rsid w:val="004D062A"/>
    <w:rsid w:val="004D3444"/>
    <w:rsid w:val="004D6230"/>
    <w:rsid w:val="004E2A71"/>
    <w:rsid w:val="004F2274"/>
    <w:rsid w:val="004F346F"/>
    <w:rsid w:val="004F4D36"/>
    <w:rsid w:val="004F5262"/>
    <w:rsid w:val="004F5D28"/>
    <w:rsid w:val="004F601C"/>
    <w:rsid w:val="004F6597"/>
    <w:rsid w:val="004F6D12"/>
    <w:rsid w:val="00514A77"/>
    <w:rsid w:val="00517D98"/>
    <w:rsid w:val="0052144A"/>
    <w:rsid w:val="00527303"/>
    <w:rsid w:val="0053080C"/>
    <w:rsid w:val="0053593B"/>
    <w:rsid w:val="005406CF"/>
    <w:rsid w:val="00544907"/>
    <w:rsid w:val="00544982"/>
    <w:rsid w:val="0055047F"/>
    <w:rsid w:val="00550AA2"/>
    <w:rsid w:val="00552956"/>
    <w:rsid w:val="0055327C"/>
    <w:rsid w:val="00553AF8"/>
    <w:rsid w:val="005550F6"/>
    <w:rsid w:val="00557C08"/>
    <w:rsid w:val="00561DD4"/>
    <w:rsid w:val="005620F8"/>
    <w:rsid w:val="0056213E"/>
    <w:rsid w:val="00562C7B"/>
    <w:rsid w:val="00563B77"/>
    <w:rsid w:val="0056479E"/>
    <w:rsid w:val="00566094"/>
    <w:rsid w:val="0057300F"/>
    <w:rsid w:val="00573574"/>
    <w:rsid w:val="00573DE0"/>
    <w:rsid w:val="00583E50"/>
    <w:rsid w:val="00584C95"/>
    <w:rsid w:val="005860A7"/>
    <w:rsid w:val="00590FDC"/>
    <w:rsid w:val="0059249B"/>
    <w:rsid w:val="00594C94"/>
    <w:rsid w:val="00596022"/>
    <w:rsid w:val="00597B37"/>
    <w:rsid w:val="005A5172"/>
    <w:rsid w:val="005A595A"/>
    <w:rsid w:val="005A5BBF"/>
    <w:rsid w:val="005A7144"/>
    <w:rsid w:val="005B2743"/>
    <w:rsid w:val="005B31EF"/>
    <w:rsid w:val="005B58F0"/>
    <w:rsid w:val="005B6B94"/>
    <w:rsid w:val="005C043D"/>
    <w:rsid w:val="005C105B"/>
    <w:rsid w:val="005C2B39"/>
    <w:rsid w:val="005C2BC5"/>
    <w:rsid w:val="005C5B38"/>
    <w:rsid w:val="005C605E"/>
    <w:rsid w:val="005C6074"/>
    <w:rsid w:val="005C6B2B"/>
    <w:rsid w:val="005C6D9D"/>
    <w:rsid w:val="005C76C3"/>
    <w:rsid w:val="005D5D40"/>
    <w:rsid w:val="005E6033"/>
    <w:rsid w:val="005F37E8"/>
    <w:rsid w:val="005F54A8"/>
    <w:rsid w:val="005F60F2"/>
    <w:rsid w:val="005F6590"/>
    <w:rsid w:val="00601395"/>
    <w:rsid w:val="00603371"/>
    <w:rsid w:val="00606EE6"/>
    <w:rsid w:val="00607D2F"/>
    <w:rsid w:val="00623C9F"/>
    <w:rsid w:val="00627130"/>
    <w:rsid w:val="006276FB"/>
    <w:rsid w:val="00627F9A"/>
    <w:rsid w:val="006315FA"/>
    <w:rsid w:val="00642FAA"/>
    <w:rsid w:val="00643A30"/>
    <w:rsid w:val="0064536C"/>
    <w:rsid w:val="00645752"/>
    <w:rsid w:val="0065417E"/>
    <w:rsid w:val="00661648"/>
    <w:rsid w:val="00664250"/>
    <w:rsid w:val="00664DD2"/>
    <w:rsid w:val="006668E9"/>
    <w:rsid w:val="00677916"/>
    <w:rsid w:val="00682186"/>
    <w:rsid w:val="00684D30"/>
    <w:rsid w:val="00684DD7"/>
    <w:rsid w:val="00684F85"/>
    <w:rsid w:val="006855B5"/>
    <w:rsid w:val="00686B71"/>
    <w:rsid w:val="0068772D"/>
    <w:rsid w:val="0069050B"/>
    <w:rsid w:val="00691C4A"/>
    <w:rsid w:val="0069433B"/>
    <w:rsid w:val="00696C87"/>
    <w:rsid w:val="006A2C6E"/>
    <w:rsid w:val="006A397E"/>
    <w:rsid w:val="006A6FCA"/>
    <w:rsid w:val="006B177F"/>
    <w:rsid w:val="006B1BC6"/>
    <w:rsid w:val="006B3710"/>
    <w:rsid w:val="006B52B8"/>
    <w:rsid w:val="006C1973"/>
    <w:rsid w:val="006C3C8C"/>
    <w:rsid w:val="006C51AC"/>
    <w:rsid w:val="006C5A10"/>
    <w:rsid w:val="006C79B5"/>
    <w:rsid w:val="006D21E8"/>
    <w:rsid w:val="006E10E1"/>
    <w:rsid w:val="006E136B"/>
    <w:rsid w:val="006E1BF7"/>
    <w:rsid w:val="006E5A96"/>
    <w:rsid w:val="006E6409"/>
    <w:rsid w:val="006E67D9"/>
    <w:rsid w:val="006F368D"/>
    <w:rsid w:val="006F3A94"/>
    <w:rsid w:val="006F475E"/>
    <w:rsid w:val="00701247"/>
    <w:rsid w:val="007015B7"/>
    <w:rsid w:val="00702CFA"/>
    <w:rsid w:val="0070493F"/>
    <w:rsid w:val="00704E12"/>
    <w:rsid w:val="00707FE2"/>
    <w:rsid w:val="00713471"/>
    <w:rsid w:val="007144F7"/>
    <w:rsid w:val="00714ABE"/>
    <w:rsid w:val="007201D1"/>
    <w:rsid w:val="00720363"/>
    <w:rsid w:val="00731802"/>
    <w:rsid w:val="00732D06"/>
    <w:rsid w:val="00734433"/>
    <w:rsid w:val="00734717"/>
    <w:rsid w:val="00741733"/>
    <w:rsid w:val="007436F2"/>
    <w:rsid w:val="0074622A"/>
    <w:rsid w:val="00746301"/>
    <w:rsid w:val="00746884"/>
    <w:rsid w:val="00750C2F"/>
    <w:rsid w:val="0075521F"/>
    <w:rsid w:val="00761EE6"/>
    <w:rsid w:val="007621AF"/>
    <w:rsid w:val="00764D19"/>
    <w:rsid w:val="007653D7"/>
    <w:rsid w:val="00766AF0"/>
    <w:rsid w:val="007678CD"/>
    <w:rsid w:val="007745C4"/>
    <w:rsid w:val="007762ED"/>
    <w:rsid w:val="007840C5"/>
    <w:rsid w:val="00784186"/>
    <w:rsid w:val="0078488E"/>
    <w:rsid w:val="00785555"/>
    <w:rsid w:val="00786D45"/>
    <w:rsid w:val="00791C18"/>
    <w:rsid w:val="007938C9"/>
    <w:rsid w:val="00793EF0"/>
    <w:rsid w:val="00794AFF"/>
    <w:rsid w:val="00795C10"/>
    <w:rsid w:val="007A0A12"/>
    <w:rsid w:val="007A6529"/>
    <w:rsid w:val="007B278B"/>
    <w:rsid w:val="007B2C59"/>
    <w:rsid w:val="007C1B5A"/>
    <w:rsid w:val="007C1E2C"/>
    <w:rsid w:val="007C2EC2"/>
    <w:rsid w:val="007C53AC"/>
    <w:rsid w:val="007D0A72"/>
    <w:rsid w:val="007D31E5"/>
    <w:rsid w:val="007D7306"/>
    <w:rsid w:val="007E41C0"/>
    <w:rsid w:val="007E42CC"/>
    <w:rsid w:val="007E6634"/>
    <w:rsid w:val="007F052E"/>
    <w:rsid w:val="007F09D4"/>
    <w:rsid w:val="00801A8B"/>
    <w:rsid w:val="00801F5D"/>
    <w:rsid w:val="0080359F"/>
    <w:rsid w:val="008036DB"/>
    <w:rsid w:val="00804691"/>
    <w:rsid w:val="00806841"/>
    <w:rsid w:val="008155DC"/>
    <w:rsid w:val="00817862"/>
    <w:rsid w:val="0082290D"/>
    <w:rsid w:val="00822AAD"/>
    <w:rsid w:val="00827587"/>
    <w:rsid w:val="00827F58"/>
    <w:rsid w:val="0083086D"/>
    <w:rsid w:val="008323CB"/>
    <w:rsid w:val="00834410"/>
    <w:rsid w:val="008348B2"/>
    <w:rsid w:val="008432A8"/>
    <w:rsid w:val="0085050E"/>
    <w:rsid w:val="00852B0E"/>
    <w:rsid w:val="00857C9A"/>
    <w:rsid w:val="00860932"/>
    <w:rsid w:val="008612C9"/>
    <w:rsid w:val="0086168A"/>
    <w:rsid w:val="00870005"/>
    <w:rsid w:val="00882388"/>
    <w:rsid w:val="00884AA9"/>
    <w:rsid w:val="00886C37"/>
    <w:rsid w:val="00887612"/>
    <w:rsid w:val="00887E12"/>
    <w:rsid w:val="00895238"/>
    <w:rsid w:val="0089614F"/>
    <w:rsid w:val="008A3D2F"/>
    <w:rsid w:val="008A4D25"/>
    <w:rsid w:val="008A55DC"/>
    <w:rsid w:val="008A6FA6"/>
    <w:rsid w:val="008B0F1D"/>
    <w:rsid w:val="008B796E"/>
    <w:rsid w:val="008C3C97"/>
    <w:rsid w:val="008C574E"/>
    <w:rsid w:val="008D0224"/>
    <w:rsid w:val="008D0ED7"/>
    <w:rsid w:val="008D0EE7"/>
    <w:rsid w:val="008D1A11"/>
    <w:rsid w:val="008D2529"/>
    <w:rsid w:val="008D39DF"/>
    <w:rsid w:val="008D437B"/>
    <w:rsid w:val="008D4F30"/>
    <w:rsid w:val="008D784A"/>
    <w:rsid w:val="008E120C"/>
    <w:rsid w:val="008E5608"/>
    <w:rsid w:val="008F470E"/>
    <w:rsid w:val="008F79B8"/>
    <w:rsid w:val="008F7D0C"/>
    <w:rsid w:val="00900C3A"/>
    <w:rsid w:val="009028B3"/>
    <w:rsid w:val="00902C07"/>
    <w:rsid w:val="00905CC7"/>
    <w:rsid w:val="00906F41"/>
    <w:rsid w:val="009104F7"/>
    <w:rsid w:val="0091165D"/>
    <w:rsid w:val="00912966"/>
    <w:rsid w:val="009140C6"/>
    <w:rsid w:val="00914DAC"/>
    <w:rsid w:val="009161B1"/>
    <w:rsid w:val="00917A1A"/>
    <w:rsid w:val="0092068C"/>
    <w:rsid w:val="00920711"/>
    <w:rsid w:val="00920C8E"/>
    <w:rsid w:val="00921EB0"/>
    <w:rsid w:val="00925639"/>
    <w:rsid w:val="00926D98"/>
    <w:rsid w:val="009274FD"/>
    <w:rsid w:val="009303C1"/>
    <w:rsid w:val="0093210C"/>
    <w:rsid w:val="00932BC4"/>
    <w:rsid w:val="00933FAF"/>
    <w:rsid w:val="00934776"/>
    <w:rsid w:val="00935795"/>
    <w:rsid w:val="00935C2D"/>
    <w:rsid w:val="00936DA9"/>
    <w:rsid w:val="00944373"/>
    <w:rsid w:val="009443B7"/>
    <w:rsid w:val="00945229"/>
    <w:rsid w:val="009452C1"/>
    <w:rsid w:val="00945D70"/>
    <w:rsid w:val="00953A41"/>
    <w:rsid w:val="00956BA0"/>
    <w:rsid w:val="00957282"/>
    <w:rsid w:val="00957A1C"/>
    <w:rsid w:val="00963D17"/>
    <w:rsid w:val="0096781A"/>
    <w:rsid w:val="00973B5D"/>
    <w:rsid w:val="009747B1"/>
    <w:rsid w:val="00974F07"/>
    <w:rsid w:val="009774BA"/>
    <w:rsid w:val="009815EF"/>
    <w:rsid w:val="009837D8"/>
    <w:rsid w:val="00983868"/>
    <w:rsid w:val="00990442"/>
    <w:rsid w:val="00991854"/>
    <w:rsid w:val="009A25C7"/>
    <w:rsid w:val="009A5B55"/>
    <w:rsid w:val="009B0208"/>
    <w:rsid w:val="009B2088"/>
    <w:rsid w:val="009B2BB9"/>
    <w:rsid w:val="009B349B"/>
    <w:rsid w:val="009C1C7A"/>
    <w:rsid w:val="009C563B"/>
    <w:rsid w:val="009E20CC"/>
    <w:rsid w:val="009E3273"/>
    <w:rsid w:val="009F5731"/>
    <w:rsid w:val="009F5803"/>
    <w:rsid w:val="009F5B1B"/>
    <w:rsid w:val="00A001DE"/>
    <w:rsid w:val="00A005CE"/>
    <w:rsid w:val="00A10AA2"/>
    <w:rsid w:val="00A14C10"/>
    <w:rsid w:val="00A16B10"/>
    <w:rsid w:val="00A23259"/>
    <w:rsid w:val="00A23E0C"/>
    <w:rsid w:val="00A3540A"/>
    <w:rsid w:val="00A40F18"/>
    <w:rsid w:val="00A4199D"/>
    <w:rsid w:val="00A41DF4"/>
    <w:rsid w:val="00A42319"/>
    <w:rsid w:val="00A4742A"/>
    <w:rsid w:val="00A50EB3"/>
    <w:rsid w:val="00A5348D"/>
    <w:rsid w:val="00A53994"/>
    <w:rsid w:val="00A53DBE"/>
    <w:rsid w:val="00A54126"/>
    <w:rsid w:val="00A71D4D"/>
    <w:rsid w:val="00A72125"/>
    <w:rsid w:val="00A727F2"/>
    <w:rsid w:val="00A76129"/>
    <w:rsid w:val="00A8141C"/>
    <w:rsid w:val="00A8165E"/>
    <w:rsid w:val="00A8298A"/>
    <w:rsid w:val="00A91F24"/>
    <w:rsid w:val="00A94B63"/>
    <w:rsid w:val="00A95803"/>
    <w:rsid w:val="00A96FA0"/>
    <w:rsid w:val="00AA0A3B"/>
    <w:rsid w:val="00AA1298"/>
    <w:rsid w:val="00AA259F"/>
    <w:rsid w:val="00AA460C"/>
    <w:rsid w:val="00AA586B"/>
    <w:rsid w:val="00AA5FD2"/>
    <w:rsid w:val="00AA78F5"/>
    <w:rsid w:val="00AB1154"/>
    <w:rsid w:val="00AB2246"/>
    <w:rsid w:val="00AB41BF"/>
    <w:rsid w:val="00AB4D1A"/>
    <w:rsid w:val="00AB4E6C"/>
    <w:rsid w:val="00AB6F2B"/>
    <w:rsid w:val="00AC1309"/>
    <w:rsid w:val="00AC1DF7"/>
    <w:rsid w:val="00AC47AC"/>
    <w:rsid w:val="00AD5250"/>
    <w:rsid w:val="00AD55DF"/>
    <w:rsid w:val="00AD5D93"/>
    <w:rsid w:val="00AD7A79"/>
    <w:rsid w:val="00AE1E52"/>
    <w:rsid w:val="00AF1D59"/>
    <w:rsid w:val="00AF3ACB"/>
    <w:rsid w:val="00AF70E4"/>
    <w:rsid w:val="00B06EDA"/>
    <w:rsid w:val="00B077E1"/>
    <w:rsid w:val="00B1578E"/>
    <w:rsid w:val="00B22C19"/>
    <w:rsid w:val="00B24345"/>
    <w:rsid w:val="00B339F4"/>
    <w:rsid w:val="00B3693E"/>
    <w:rsid w:val="00B41B5D"/>
    <w:rsid w:val="00B45B7B"/>
    <w:rsid w:val="00B472FD"/>
    <w:rsid w:val="00B47945"/>
    <w:rsid w:val="00B5160D"/>
    <w:rsid w:val="00B537CD"/>
    <w:rsid w:val="00B558A7"/>
    <w:rsid w:val="00B60B41"/>
    <w:rsid w:val="00B61E5E"/>
    <w:rsid w:val="00B6439D"/>
    <w:rsid w:val="00B65FCD"/>
    <w:rsid w:val="00B6770B"/>
    <w:rsid w:val="00B7529B"/>
    <w:rsid w:val="00B7536E"/>
    <w:rsid w:val="00B75C4E"/>
    <w:rsid w:val="00B75E95"/>
    <w:rsid w:val="00B820A7"/>
    <w:rsid w:val="00B82CA2"/>
    <w:rsid w:val="00B83737"/>
    <w:rsid w:val="00B85C14"/>
    <w:rsid w:val="00B901F0"/>
    <w:rsid w:val="00B90B28"/>
    <w:rsid w:val="00B97AEE"/>
    <w:rsid w:val="00B97FAD"/>
    <w:rsid w:val="00BA2018"/>
    <w:rsid w:val="00BB0233"/>
    <w:rsid w:val="00BB2703"/>
    <w:rsid w:val="00BB3328"/>
    <w:rsid w:val="00BC1F52"/>
    <w:rsid w:val="00BC7431"/>
    <w:rsid w:val="00BD014E"/>
    <w:rsid w:val="00BD2B3B"/>
    <w:rsid w:val="00BD42E7"/>
    <w:rsid w:val="00BD6CED"/>
    <w:rsid w:val="00BD740A"/>
    <w:rsid w:val="00BE02F2"/>
    <w:rsid w:val="00BE160D"/>
    <w:rsid w:val="00BE7BDA"/>
    <w:rsid w:val="00BF01EE"/>
    <w:rsid w:val="00C00CA6"/>
    <w:rsid w:val="00C05648"/>
    <w:rsid w:val="00C108B6"/>
    <w:rsid w:val="00C11402"/>
    <w:rsid w:val="00C13F09"/>
    <w:rsid w:val="00C15664"/>
    <w:rsid w:val="00C21288"/>
    <w:rsid w:val="00C244C9"/>
    <w:rsid w:val="00C258EA"/>
    <w:rsid w:val="00C36D1A"/>
    <w:rsid w:val="00C40FCE"/>
    <w:rsid w:val="00C4227C"/>
    <w:rsid w:val="00C434CD"/>
    <w:rsid w:val="00C44268"/>
    <w:rsid w:val="00C448E7"/>
    <w:rsid w:val="00C55195"/>
    <w:rsid w:val="00C55727"/>
    <w:rsid w:val="00C55C63"/>
    <w:rsid w:val="00C568A7"/>
    <w:rsid w:val="00C5762D"/>
    <w:rsid w:val="00C60DA9"/>
    <w:rsid w:val="00C63773"/>
    <w:rsid w:val="00C66F1C"/>
    <w:rsid w:val="00C7078C"/>
    <w:rsid w:val="00C70E5F"/>
    <w:rsid w:val="00C7698E"/>
    <w:rsid w:val="00C80EE0"/>
    <w:rsid w:val="00C81540"/>
    <w:rsid w:val="00C8504B"/>
    <w:rsid w:val="00C85080"/>
    <w:rsid w:val="00C9128E"/>
    <w:rsid w:val="00C94C13"/>
    <w:rsid w:val="00C97A20"/>
    <w:rsid w:val="00CA1CAD"/>
    <w:rsid w:val="00CA7DB4"/>
    <w:rsid w:val="00CB2CD7"/>
    <w:rsid w:val="00CB38FB"/>
    <w:rsid w:val="00CB51F9"/>
    <w:rsid w:val="00CB6622"/>
    <w:rsid w:val="00CC026F"/>
    <w:rsid w:val="00CC76D9"/>
    <w:rsid w:val="00CC7C76"/>
    <w:rsid w:val="00CD3C5D"/>
    <w:rsid w:val="00CD5F90"/>
    <w:rsid w:val="00CE06D7"/>
    <w:rsid w:val="00CE20A0"/>
    <w:rsid w:val="00CE2908"/>
    <w:rsid w:val="00CE3468"/>
    <w:rsid w:val="00CE3E62"/>
    <w:rsid w:val="00CF3E41"/>
    <w:rsid w:val="00CF4CEB"/>
    <w:rsid w:val="00CF6B60"/>
    <w:rsid w:val="00CF73F5"/>
    <w:rsid w:val="00CF7810"/>
    <w:rsid w:val="00D10450"/>
    <w:rsid w:val="00D157DC"/>
    <w:rsid w:val="00D15D3B"/>
    <w:rsid w:val="00D16907"/>
    <w:rsid w:val="00D2284D"/>
    <w:rsid w:val="00D22FD0"/>
    <w:rsid w:val="00D23A86"/>
    <w:rsid w:val="00D25E68"/>
    <w:rsid w:val="00D3044C"/>
    <w:rsid w:val="00D33F4D"/>
    <w:rsid w:val="00D366D6"/>
    <w:rsid w:val="00D41132"/>
    <w:rsid w:val="00D43914"/>
    <w:rsid w:val="00D46615"/>
    <w:rsid w:val="00D5071A"/>
    <w:rsid w:val="00D54DF6"/>
    <w:rsid w:val="00D554F1"/>
    <w:rsid w:val="00D561E9"/>
    <w:rsid w:val="00D57031"/>
    <w:rsid w:val="00D608D5"/>
    <w:rsid w:val="00D61C49"/>
    <w:rsid w:val="00D64C17"/>
    <w:rsid w:val="00D7473F"/>
    <w:rsid w:val="00D758D7"/>
    <w:rsid w:val="00D82DEF"/>
    <w:rsid w:val="00D90FD9"/>
    <w:rsid w:val="00D9278C"/>
    <w:rsid w:val="00D92C91"/>
    <w:rsid w:val="00D94C46"/>
    <w:rsid w:val="00D953A9"/>
    <w:rsid w:val="00D965C0"/>
    <w:rsid w:val="00DA2707"/>
    <w:rsid w:val="00DA468A"/>
    <w:rsid w:val="00DA5C2D"/>
    <w:rsid w:val="00DB1365"/>
    <w:rsid w:val="00DB1E7C"/>
    <w:rsid w:val="00DC0C24"/>
    <w:rsid w:val="00DC23D2"/>
    <w:rsid w:val="00DC5665"/>
    <w:rsid w:val="00DC7DE5"/>
    <w:rsid w:val="00DD1958"/>
    <w:rsid w:val="00DD1B15"/>
    <w:rsid w:val="00DD3C9F"/>
    <w:rsid w:val="00DD6252"/>
    <w:rsid w:val="00DD6563"/>
    <w:rsid w:val="00DE108E"/>
    <w:rsid w:val="00DE1756"/>
    <w:rsid w:val="00DE6120"/>
    <w:rsid w:val="00DE6375"/>
    <w:rsid w:val="00DF1215"/>
    <w:rsid w:val="00DF4848"/>
    <w:rsid w:val="00DF544F"/>
    <w:rsid w:val="00E02ECE"/>
    <w:rsid w:val="00E04A81"/>
    <w:rsid w:val="00E1111F"/>
    <w:rsid w:val="00E12B4F"/>
    <w:rsid w:val="00E1422D"/>
    <w:rsid w:val="00E206EC"/>
    <w:rsid w:val="00E22D8E"/>
    <w:rsid w:val="00E2303D"/>
    <w:rsid w:val="00E23AA2"/>
    <w:rsid w:val="00E2701B"/>
    <w:rsid w:val="00E30CEC"/>
    <w:rsid w:val="00E3191B"/>
    <w:rsid w:val="00E321DE"/>
    <w:rsid w:val="00E33849"/>
    <w:rsid w:val="00E33911"/>
    <w:rsid w:val="00E427CB"/>
    <w:rsid w:val="00E500C9"/>
    <w:rsid w:val="00E53359"/>
    <w:rsid w:val="00E539E4"/>
    <w:rsid w:val="00E61498"/>
    <w:rsid w:val="00E67721"/>
    <w:rsid w:val="00E72576"/>
    <w:rsid w:val="00E74B56"/>
    <w:rsid w:val="00E74BBB"/>
    <w:rsid w:val="00E8096A"/>
    <w:rsid w:val="00E86B60"/>
    <w:rsid w:val="00E92053"/>
    <w:rsid w:val="00E93689"/>
    <w:rsid w:val="00EA07A5"/>
    <w:rsid w:val="00EA4329"/>
    <w:rsid w:val="00EB4163"/>
    <w:rsid w:val="00EB4C20"/>
    <w:rsid w:val="00EB513D"/>
    <w:rsid w:val="00EC10DB"/>
    <w:rsid w:val="00EC121C"/>
    <w:rsid w:val="00EC350D"/>
    <w:rsid w:val="00EC3CFE"/>
    <w:rsid w:val="00EC6AE4"/>
    <w:rsid w:val="00ED073D"/>
    <w:rsid w:val="00ED74D0"/>
    <w:rsid w:val="00EE76E2"/>
    <w:rsid w:val="00EF1E80"/>
    <w:rsid w:val="00EF7B88"/>
    <w:rsid w:val="00F001CF"/>
    <w:rsid w:val="00F02C41"/>
    <w:rsid w:val="00F032E0"/>
    <w:rsid w:val="00F1189A"/>
    <w:rsid w:val="00F17397"/>
    <w:rsid w:val="00F301F0"/>
    <w:rsid w:val="00F32A86"/>
    <w:rsid w:val="00F32B37"/>
    <w:rsid w:val="00F33A95"/>
    <w:rsid w:val="00F4223A"/>
    <w:rsid w:val="00F44010"/>
    <w:rsid w:val="00F451E9"/>
    <w:rsid w:val="00F5341D"/>
    <w:rsid w:val="00F64326"/>
    <w:rsid w:val="00F64E53"/>
    <w:rsid w:val="00F669C2"/>
    <w:rsid w:val="00F7097A"/>
    <w:rsid w:val="00F73F45"/>
    <w:rsid w:val="00F75503"/>
    <w:rsid w:val="00F761EA"/>
    <w:rsid w:val="00F8132C"/>
    <w:rsid w:val="00F81C44"/>
    <w:rsid w:val="00F850D3"/>
    <w:rsid w:val="00F86FAD"/>
    <w:rsid w:val="00F91802"/>
    <w:rsid w:val="00F93317"/>
    <w:rsid w:val="00F93612"/>
    <w:rsid w:val="00F94CA1"/>
    <w:rsid w:val="00F95889"/>
    <w:rsid w:val="00F9775A"/>
    <w:rsid w:val="00FA50A7"/>
    <w:rsid w:val="00FA5E79"/>
    <w:rsid w:val="00FA6B01"/>
    <w:rsid w:val="00FA6D53"/>
    <w:rsid w:val="00FA7754"/>
    <w:rsid w:val="00FA7771"/>
    <w:rsid w:val="00FB3519"/>
    <w:rsid w:val="00FB712B"/>
    <w:rsid w:val="00FB71DC"/>
    <w:rsid w:val="00FB7AB1"/>
    <w:rsid w:val="00FC0311"/>
    <w:rsid w:val="00FC268D"/>
    <w:rsid w:val="00FC5C0F"/>
    <w:rsid w:val="00FC641E"/>
    <w:rsid w:val="00FC6A66"/>
    <w:rsid w:val="00FD20C7"/>
    <w:rsid w:val="00FD4D01"/>
    <w:rsid w:val="00FD6AB4"/>
    <w:rsid w:val="00FD73D2"/>
    <w:rsid w:val="00FD7D3F"/>
    <w:rsid w:val="00FE30B0"/>
    <w:rsid w:val="00FF196E"/>
    <w:rsid w:val="00FF6EC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761D6"/>
  <w15:chartTrackingRefBased/>
  <w15:docId w15:val="{87FC08F1-7E8B-634B-9ECB-1C689ADE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fr-CA"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4B72A7"/>
    <w:rPr>
      <w:rFonts w:ascii="Times New Roman" w:eastAsia="Times New Roman" w:hAnsi="Times New Roman"/>
      <w:sz w:val="24"/>
      <w:szCs w:val="24"/>
      <w:lang w:eastAsia="fr-CA"/>
    </w:rPr>
  </w:style>
  <w:style w:type="paragraph" w:styleId="Titre1">
    <w:name w:val="heading 1"/>
    <w:basedOn w:val="Normal"/>
    <w:next w:val="Normal"/>
    <w:link w:val="Titre1Car"/>
    <w:qFormat/>
    <w:rsid w:val="003A3B72"/>
    <w:pPr>
      <w:keepNext/>
      <w:numPr>
        <w:numId w:val="1"/>
      </w:numPr>
      <w:spacing w:line="360" w:lineRule="atLeast"/>
      <w:jc w:val="both"/>
      <w:outlineLvl w:val="0"/>
    </w:pPr>
    <w:rPr>
      <w:b/>
      <w:szCs w:val="20"/>
      <w:u w:val="single"/>
      <w:lang w:val="x-none" w:eastAsia="fr-FR"/>
    </w:rPr>
  </w:style>
  <w:style w:type="paragraph" w:styleId="Titre2">
    <w:name w:val="heading 2"/>
    <w:basedOn w:val="Normal"/>
    <w:next w:val="Normal"/>
    <w:link w:val="Titre2Car"/>
    <w:qFormat/>
    <w:rsid w:val="003A3B72"/>
    <w:pPr>
      <w:keepNext/>
      <w:numPr>
        <w:ilvl w:val="1"/>
        <w:numId w:val="1"/>
      </w:numPr>
      <w:spacing w:line="360" w:lineRule="atLeast"/>
      <w:jc w:val="both"/>
      <w:outlineLvl w:val="1"/>
    </w:pPr>
    <w:rPr>
      <w:b/>
      <w:szCs w:val="20"/>
      <w:lang w:val="x-none" w:eastAsia="fr-FR"/>
    </w:rPr>
  </w:style>
  <w:style w:type="paragraph" w:styleId="Titre3">
    <w:name w:val="heading 3"/>
    <w:basedOn w:val="Normal"/>
    <w:next w:val="Normal"/>
    <w:link w:val="Titre3Car"/>
    <w:qFormat/>
    <w:rsid w:val="003A3B72"/>
    <w:pPr>
      <w:keepNext/>
      <w:numPr>
        <w:ilvl w:val="2"/>
        <w:numId w:val="1"/>
      </w:numPr>
      <w:spacing w:line="360" w:lineRule="atLeast"/>
      <w:jc w:val="both"/>
      <w:outlineLvl w:val="2"/>
    </w:pPr>
    <w:rPr>
      <w:b/>
      <w:szCs w:val="20"/>
      <w:lang w:val="x-none" w:eastAsia="fr-FR"/>
    </w:rPr>
  </w:style>
  <w:style w:type="paragraph" w:styleId="Titre8">
    <w:name w:val="heading 8"/>
    <w:basedOn w:val="Normal"/>
    <w:next w:val="Normal"/>
    <w:link w:val="Titre8Car"/>
    <w:qFormat/>
    <w:rsid w:val="003A3B72"/>
    <w:pPr>
      <w:keepNext/>
      <w:spacing w:line="240" w:lineRule="atLeast"/>
      <w:ind w:left="-70"/>
      <w:jc w:val="center"/>
      <w:outlineLvl w:val="7"/>
    </w:pPr>
    <w:rPr>
      <w:b/>
      <w:szCs w:val="20"/>
      <w:lang w:eastAsia="fr-FR"/>
    </w:rPr>
  </w:style>
  <w:style w:type="paragraph" w:styleId="Titre9">
    <w:name w:val="heading 9"/>
    <w:basedOn w:val="Normal"/>
    <w:next w:val="Normal"/>
    <w:link w:val="Titre9Car"/>
    <w:uiPriority w:val="9"/>
    <w:qFormat/>
    <w:rsid w:val="003A3B72"/>
    <w:pPr>
      <w:keepNext/>
      <w:keepLines/>
      <w:spacing w:before="200"/>
      <w:outlineLvl w:val="8"/>
    </w:pPr>
    <w:rPr>
      <w:rFonts w:ascii="Cambria" w:hAnsi="Cambria"/>
      <w:i/>
      <w:iCs/>
      <w:color w:val="404040"/>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3A3B72"/>
    <w:rPr>
      <w:rFonts w:ascii="Times New Roman" w:eastAsia="Times New Roman" w:hAnsi="Times New Roman"/>
      <w:b/>
      <w:sz w:val="24"/>
      <w:u w:val="single"/>
      <w:lang w:eastAsia="fr-FR"/>
    </w:rPr>
  </w:style>
  <w:style w:type="character" w:customStyle="1" w:styleId="Titre2Car">
    <w:name w:val="Titre 2 Car"/>
    <w:link w:val="Titre2"/>
    <w:rsid w:val="003A3B72"/>
    <w:rPr>
      <w:rFonts w:ascii="Times New Roman" w:eastAsia="Times New Roman" w:hAnsi="Times New Roman"/>
      <w:b/>
      <w:sz w:val="24"/>
      <w:lang w:eastAsia="fr-FR"/>
    </w:rPr>
  </w:style>
  <w:style w:type="character" w:customStyle="1" w:styleId="Titre3Car">
    <w:name w:val="Titre 3 Car"/>
    <w:link w:val="Titre3"/>
    <w:rsid w:val="003A3B72"/>
    <w:rPr>
      <w:rFonts w:ascii="Times New Roman" w:eastAsia="Times New Roman" w:hAnsi="Times New Roman"/>
      <w:b/>
      <w:sz w:val="24"/>
      <w:lang w:eastAsia="fr-FR"/>
    </w:rPr>
  </w:style>
  <w:style w:type="character" w:customStyle="1" w:styleId="Titre8Car">
    <w:name w:val="Titre 8 Car"/>
    <w:link w:val="Titre8"/>
    <w:rsid w:val="003A3B72"/>
    <w:rPr>
      <w:rFonts w:ascii="Times New Roman" w:eastAsia="Times New Roman" w:hAnsi="Times New Roman" w:cs="Times New Roman"/>
      <w:b/>
      <w:sz w:val="24"/>
      <w:szCs w:val="20"/>
      <w:lang w:val="fr-CA" w:eastAsia="fr-FR"/>
    </w:rPr>
  </w:style>
  <w:style w:type="paragraph" w:styleId="Pieddepage">
    <w:name w:val="footer"/>
    <w:basedOn w:val="Normal"/>
    <w:link w:val="PieddepageCar"/>
    <w:rsid w:val="003A3B72"/>
    <w:pPr>
      <w:tabs>
        <w:tab w:val="center" w:pos="4252"/>
        <w:tab w:val="right" w:pos="8504"/>
      </w:tabs>
    </w:pPr>
    <w:rPr>
      <w:sz w:val="20"/>
      <w:szCs w:val="20"/>
      <w:lang w:eastAsia="fr-FR"/>
    </w:rPr>
  </w:style>
  <w:style w:type="character" w:customStyle="1" w:styleId="PieddepageCar">
    <w:name w:val="Pied de page Car"/>
    <w:link w:val="Pieddepage"/>
    <w:rsid w:val="003A3B72"/>
    <w:rPr>
      <w:rFonts w:ascii="Times New Roman" w:eastAsia="Times New Roman" w:hAnsi="Times New Roman" w:cs="Times New Roman"/>
      <w:sz w:val="20"/>
      <w:szCs w:val="20"/>
      <w:lang w:val="fr-CA" w:eastAsia="fr-FR"/>
    </w:rPr>
  </w:style>
  <w:style w:type="paragraph" w:styleId="En-tte">
    <w:name w:val="header"/>
    <w:basedOn w:val="Normal"/>
    <w:link w:val="En-tteCar"/>
    <w:rsid w:val="003A3B72"/>
    <w:pPr>
      <w:tabs>
        <w:tab w:val="center" w:pos="4252"/>
        <w:tab w:val="right" w:pos="8504"/>
      </w:tabs>
    </w:pPr>
    <w:rPr>
      <w:sz w:val="20"/>
      <w:szCs w:val="20"/>
      <w:lang w:eastAsia="fr-FR"/>
    </w:rPr>
  </w:style>
  <w:style w:type="character" w:customStyle="1" w:styleId="En-tteCar">
    <w:name w:val="En-tête Car"/>
    <w:link w:val="En-tte"/>
    <w:rsid w:val="003A3B72"/>
    <w:rPr>
      <w:rFonts w:ascii="Times New Roman" w:eastAsia="Times New Roman" w:hAnsi="Times New Roman" w:cs="Times New Roman"/>
      <w:sz w:val="20"/>
      <w:szCs w:val="20"/>
      <w:lang w:val="fr-CA" w:eastAsia="fr-FR"/>
    </w:rPr>
  </w:style>
  <w:style w:type="character" w:styleId="Numrodepage">
    <w:name w:val="page number"/>
    <w:basedOn w:val="Policepardfaut"/>
    <w:rsid w:val="003A3B72"/>
  </w:style>
  <w:style w:type="paragraph" w:styleId="Retraitcorpsdetexte3">
    <w:name w:val="Body Text Indent 3"/>
    <w:basedOn w:val="Normal"/>
    <w:link w:val="Retraitcorpsdetexte3Car"/>
    <w:rsid w:val="003A3B72"/>
    <w:pPr>
      <w:spacing w:line="360" w:lineRule="atLeast"/>
      <w:ind w:left="851"/>
      <w:jc w:val="both"/>
    </w:pPr>
    <w:rPr>
      <w:szCs w:val="20"/>
      <w:lang w:eastAsia="fr-FR"/>
    </w:rPr>
  </w:style>
  <w:style w:type="character" w:customStyle="1" w:styleId="Retraitcorpsdetexte3Car">
    <w:name w:val="Retrait corps de texte 3 Car"/>
    <w:link w:val="Retraitcorpsdetexte3"/>
    <w:rsid w:val="003A3B72"/>
    <w:rPr>
      <w:rFonts w:ascii="Times New Roman" w:eastAsia="Times New Roman" w:hAnsi="Times New Roman" w:cs="Times New Roman"/>
      <w:sz w:val="24"/>
      <w:szCs w:val="20"/>
      <w:lang w:val="fr-CA" w:eastAsia="fr-FR"/>
    </w:rPr>
  </w:style>
  <w:style w:type="paragraph" w:styleId="TM1">
    <w:name w:val="toc 1"/>
    <w:basedOn w:val="Normal"/>
    <w:next w:val="Normal"/>
    <w:autoRedefine/>
    <w:uiPriority w:val="39"/>
    <w:rsid w:val="003A3B72"/>
    <w:pPr>
      <w:tabs>
        <w:tab w:val="left" w:pos="600"/>
        <w:tab w:val="right" w:leader="dot" w:pos="8636"/>
      </w:tabs>
      <w:spacing w:before="120" w:after="120"/>
    </w:pPr>
    <w:rPr>
      <w:rFonts w:ascii="Arial" w:hAnsi="Arial" w:cs="Arial"/>
      <w:b/>
      <w:noProof/>
      <w:sz w:val="22"/>
      <w:szCs w:val="22"/>
      <w:lang w:val="en-US" w:eastAsia="en-US"/>
    </w:rPr>
  </w:style>
  <w:style w:type="paragraph" w:styleId="TM3">
    <w:name w:val="toc 3"/>
    <w:basedOn w:val="Normal"/>
    <w:next w:val="Normal"/>
    <w:autoRedefine/>
    <w:uiPriority w:val="39"/>
    <w:rsid w:val="003A3B72"/>
    <w:pPr>
      <w:tabs>
        <w:tab w:val="left" w:pos="0"/>
        <w:tab w:val="left" w:pos="567"/>
        <w:tab w:val="left" w:pos="709"/>
        <w:tab w:val="left" w:pos="1134"/>
        <w:tab w:val="right" w:leader="dot" w:pos="8636"/>
      </w:tabs>
      <w:ind w:firstLine="397"/>
    </w:pPr>
    <w:rPr>
      <w:rFonts w:ascii="Arial" w:hAnsi="Arial"/>
      <w:lang w:val="en-US" w:eastAsia="en-US"/>
    </w:rPr>
  </w:style>
  <w:style w:type="character" w:styleId="Hyperlien">
    <w:name w:val="Hyperlink"/>
    <w:uiPriority w:val="99"/>
    <w:rsid w:val="003A3B72"/>
    <w:rPr>
      <w:color w:val="0000FF"/>
      <w:u w:val="single"/>
    </w:rPr>
  </w:style>
  <w:style w:type="paragraph" w:styleId="TM2">
    <w:name w:val="toc 2"/>
    <w:basedOn w:val="Normal"/>
    <w:next w:val="Normal"/>
    <w:autoRedefine/>
    <w:uiPriority w:val="39"/>
    <w:rsid w:val="003A3B72"/>
    <w:pPr>
      <w:tabs>
        <w:tab w:val="left" w:pos="0"/>
        <w:tab w:val="left" w:pos="601"/>
        <w:tab w:val="left" w:pos="709"/>
        <w:tab w:val="left" w:pos="993"/>
        <w:tab w:val="right" w:leader="dot" w:pos="8636"/>
      </w:tabs>
      <w:spacing w:before="120"/>
    </w:pPr>
    <w:rPr>
      <w:rFonts w:ascii="Arial" w:hAnsi="Arial" w:cs="Arial"/>
      <w:smallCaps/>
      <w:noProof/>
      <w:sz w:val="22"/>
      <w:lang w:val="en-US" w:eastAsia="en-US"/>
    </w:rPr>
  </w:style>
  <w:style w:type="table" w:styleId="Grilledutableau">
    <w:name w:val="Table Grid"/>
    <w:basedOn w:val="TableauNormal"/>
    <w:rsid w:val="003A3B7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re9Arial11ptNonGrasPetitesmajusculesGauche">
    <w:name w:val="Style Titre 9 + Arial 11 pt Non Gras Petites majuscules Gauche ..."/>
    <w:basedOn w:val="Titre9"/>
    <w:rsid w:val="003A3B72"/>
    <w:pPr>
      <w:keepLines w:val="0"/>
      <w:tabs>
        <w:tab w:val="left" w:pos="284"/>
      </w:tabs>
      <w:spacing w:before="0"/>
      <w:ind w:right="284"/>
    </w:pPr>
    <w:rPr>
      <w:rFonts w:ascii="Arial" w:hAnsi="Arial"/>
      <w:i w:val="0"/>
      <w:iCs w:val="0"/>
      <w:smallCaps/>
      <w:color w:val="auto"/>
      <w:sz w:val="22"/>
    </w:rPr>
  </w:style>
  <w:style w:type="paragraph" w:customStyle="1" w:styleId="Listecouleur-Accent11">
    <w:name w:val="Liste couleur - Accent 11"/>
    <w:basedOn w:val="Normal"/>
    <w:link w:val="Listecouleur-Accent1Car"/>
    <w:uiPriority w:val="34"/>
    <w:qFormat/>
    <w:rsid w:val="003A3B72"/>
    <w:pPr>
      <w:ind w:left="720"/>
      <w:contextualSpacing/>
    </w:pPr>
    <w:rPr>
      <w:sz w:val="20"/>
      <w:szCs w:val="20"/>
      <w:lang w:eastAsia="fr-FR"/>
    </w:rPr>
  </w:style>
  <w:style w:type="character" w:customStyle="1" w:styleId="Titre9Car">
    <w:name w:val="Titre 9 Car"/>
    <w:link w:val="Titre9"/>
    <w:uiPriority w:val="9"/>
    <w:semiHidden/>
    <w:rsid w:val="003A3B72"/>
    <w:rPr>
      <w:rFonts w:ascii="Cambria" w:eastAsia="Times New Roman" w:hAnsi="Cambria" w:cs="Times New Roman"/>
      <w:i/>
      <w:iCs/>
      <w:color w:val="404040"/>
      <w:sz w:val="20"/>
      <w:szCs w:val="20"/>
      <w:lang w:val="fr-CA" w:eastAsia="fr-FR"/>
    </w:rPr>
  </w:style>
  <w:style w:type="paragraph" w:styleId="Textedebulles">
    <w:name w:val="Balloon Text"/>
    <w:basedOn w:val="Normal"/>
    <w:link w:val="TextedebullesCar"/>
    <w:uiPriority w:val="99"/>
    <w:semiHidden/>
    <w:unhideWhenUsed/>
    <w:rsid w:val="00A95803"/>
    <w:rPr>
      <w:rFonts w:ascii="Tahoma" w:hAnsi="Tahoma"/>
      <w:sz w:val="16"/>
      <w:szCs w:val="16"/>
      <w:lang w:eastAsia="fr-FR"/>
    </w:rPr>
  </w:style>
  <w:style w:type="character" w:customStyle="1" w:styleId="TextedebullesCar">
    <w:name w:val="Texte de bulles Car"/>
    <w:link w:val="Textedebulles"/>
    <w:uiPriority w:val="99"/>
    <w:semiHidden/>
    <w:rsid w:val="00A95803"/>
    <w:rPr>
      <w:rFonts w:ascii="Tahoma" w:eastAsia="Times New Roman" w:hAnsi="Tahoma" w:cs="Tahoma"/>
      <w:sz w:val="16"/>
      <w:szCs w:val="16"/>
      <w:lang w:val="fr-CA" w:eastAsia="fr-FR"/>
    </w:rPr>
  </w:style>
  <w:style w:type="paragraph" w:customStyle="1" w:styleId="pagetitre">
    <w:name w:val="page titre"/>
    <w:basedOn w:val="Normal"/>
    <w:autoRedefine/>
    <w:rsid w:val="00603371"/>
    <w:pPr>
      <w:framePr w:hSpace="141" w:wrap="around" w:vAnchor="page" w:hAnchor="margin" w:y="2341"/>
      <w:autoSpaceDE w:val="0"/>
      <w:autoSpaceDN w:val="0"/>
      <w:adjustRightInd w:val="0"/>
      <w:jc w:val="center"/>
    </w:pPr>
    <w:rPr>
      <w:rFonts w:ascii="Arial" w:hAnsi="Arial" w:cs="Arial"/>
      <w:bCs/>
      <w:sz w:val="14"/>
      <w:szCs w:val="14"/>
      <w:lang w:val="en-CA" w:eastAsia="en-US"/>
    </w:rPr>
  </w:style>
  <w:style w:type="paragraph" w:styleId="Explorateurdedocuments">
    <w:name w:val="Document Map"/>
    <w:basedOn w:val="Normal"/>
    <w:link w:val="ExplorateurdedocumentsCar"/>
    <w:uiPriority w:val="99"/>
    <w:semiHidden/>
    <w:unhideWhenUsed/>
    <w:rsid w:val="00DA468A"/>
    <w:rPr>
      <w:rFonts w:ascii="Tahoma" w:hAnsi="Tahoma"/>
      <w:sz w:val="16"/>
      <w:szCs w:val="16"/>
      <w:lang w:eastAsia="fr-FR"/>
    </w:rPr>
  </w:style>
  <w:style w:type="character" w:customStyle="1" w:styleId="ExplorateurdedocumentsCar">
    <w:name w:val="Explorateur de documents Car"/>
    <w:link w:val="Explorateurdedocuments"/>
    <w:uiPriority w:val="99"/>
    <w:semiHidden/>
    <w:rsid w:val="00DA468A"/>
    <w:rPr>
      <w:rFonts w:ascii="Tahoma" w:eastAsia="Times New Roman" w:hAnsi="Tahoma" w:cs="Tahoma"/>
      <w:sz w:val="16"/>
      <w:szCs w:val="16"/>
      <w:lang w:val="fr-CA" w:eastAsia="fr-FR"/>
    </w:rPr>
  </w:style>
  <w:style w:type="paragraph" w:customStyle="1" w:styleId="Style1">
    <w:name w:val="Style1"/>
    <w:basedOn w:val="Listecouleur-Accent11"/>
    <w:link w:val="Style1Car"/>
    <w:qFormat/>
    <w:rsid w:val="00B85C14"/>
    <w:pPr>
      <w:numPr>
        <w:ilvl w:val="2"/>
        <w:numId w:val="2"/>
      </w:numPr>
      <w:tabs>
        <w:tab w:val="left" w:pos="709"/>
      </w:tabs>
      <w:ind w:right="51"/>
      <w:outlineLvl w:val="0"/>
    </w:pPr>
    <w:rPr>
      <w:rFonts w:ascii="Arial" w:hAnsi="Arial"/>
      <w:sz w:val="21"/>
      <w:szCs w:val="21"/>
      <w:u w:val="single"/>
    </w:rPr>
  </w:style>
  <w:style w:type="paragraph" w:customStyle="1" w:styleId="TableauGrille31">
    <w:name w:val="Tableau Grille 31"/>
    <w:basedOn w:val="Titre1"/>
    <w:next w:val="Normal"/>
    <w:uiPriority w:val="39"/>
    <w:semiHidden/>
    <w:unhideWhenUsed/>
    <w:qFormat/>
    <w:rsid w:val="00B75C4E"/>
    <w:pPr>
      <w:keepLines/>
      <w:numPr>
        <w:numId w:val="0"/>
      </w:numPr>
      <w:spacing w:before="480" w:line="276" w:lineRule="auto"/>
      <w:jc w:val="left"/>
      <w:outlineLvl w:val="9"/>
    </w:pPr>
    <w:rPr>
      <w:rFonts w:ascii="Cambria" w:hAnsi="Cambria"/>
      <w:bCs/>
      <w:color w:val="365F91"/>
      <w:sz w:val="28"/>
      <w:szCs w:val="28"/>
      <w:u w:val="none"/>
      <w:lang w:val="fr-FR" w:eastAsia="en-US"/>
    </w:rPr>
  </w:style>
  <w:style w:type="character" w:customStyle="1" w:styleId="Listecouleur-Accent1Car">
    <w:name w:val="Liste couleur - Accent 1 Car"/>
    <w:link w:val="Listecouleur-Accent11"/>
    <w:uiPriority w:val="34"/>
    <w:rsid w:val="00B85C14"/>
    <w:rPr>
      <w:rFonts w:ascii="Times New Roman" w:eastAsia="Times New Roman" w:hAnsi="Times New Roman" w:cs="Times New Roman"/>
      <w:sz w:val="20"/>
      <w:szCs w:val="20"/>
      <w:lang w:val="fr-CA" w:eastAsia="fr-FR"/>
    </w:rPr>
  </w:style>
  <w:style w:type="character" w:customStyle="1" w:styleId="Style1Car">
    <w:name w:val="Style1 Car"/>
    <w:link w:val="Style1"/>
    <w:rsid w:val="00B85C14"/>
    <w:rPr>
      <w:rFonts w:ascii="Arial" w:eastAsia="Times New Roman" w:hAnsi="Arial" w:cs="Times New Roman"/>
      <w:sz w:val="21"/>
      <w:szCs w:val="21"/>
      <w:u w:val="single"/>
      <w:lang w:val="fr-CA" w:eastAsia="fr-FR"/>
    </w:rPr>
  </w:style>
  <w:style w:type="paragraph" w:styleId="Retraitcorpsdetexte">
    <w:name w:val="Body Text Indent"/>
    <w:basedOn w:val="Normal"/>
    <w:link w:val="RetraitcorpsdetexteCar"/>
    <w:uiPriority w:val="99"/>
    <w:semiHidden/>
    <w:unhideWhenUsed/>
    <w:rsid w:val="003E1C44"/>
    <w:pPr>
      <w:spacing w:after="120"/>
      <w:ind w:left="283"/>
    </w:pPr>
    <w:rPr>
      <w:sz w:val="20"/>
      <w:szCs w:val="20"/>
      <w:lang w:val="x-none" w:eastAsia="fr-FR"/>
    </w:rPr>
  </w:style>
  <w:style w:type="character" w:customStyle="1" w:styleId="RetraitcorpsdetexteCar">
    <w:name w:val="Retrait corps de texte Car"/>
    <w:link w:val="Retraitcorpsdetexte"/>
    <w:uiPriority w:val="99"/>
    <w:semiHidden/>
    <w:rsid w:val="003E1C44"/>
    <w:rPr>
      <w:rFonts w:ascii="Times New Roman" w:eastAsia="Times New Roman" w:hAnsi="Times New Roman"/>
      <w:lang w:eastAsia="fr-FR"/>
    </w:rPr>
  </w:style>
  <w:style w:type="paragraph" w:styleId="Corpsdetexte">
    <w:name w:val="Body Text"/>
    <w:basedOn w:val="Normal"/>
    <w:link w:val="CorpsdetexteCar"/>
    <w:uiPriority w:val="99"/>
    <w:semiHidden/>
    <w:unhideWhenUsed/>
    <w:rsid w:val="003E1C44"/>
    <w:pPr>
      <w:spacing w:after="120"/>
    </w:pPr>
    <w:rPr>
      <w:sz w:val="20"/>
      <w:szCs w:val="20"/>
      <w:lang w:val="x-none" w:eastAsia="fr-FR"/>
    </w:rPr>
  </w:style>
  <w:style w:type="character" w:customStyle="1" w:styleId="CorpsdetexteCar">
    <w:name w:val="Corps de texte Car"/>
    <w:link w:val="Corpsdetexte"/>
    <w:uiPriority w:val="99"/>
    <w:semiHidden/>
    <w:rsid w:val="003E1C44"/>
    <w:rPr>
      <w:rFonts w:ascii="Times New Roman" w:eastAsia="Times New Roman" w:hAnsi="Times New Roman"/>
      <w:lang w:eastAsia="fr-FR"/>
    </w:rPr>
  </w:style>
  <w:style w:type="paragraph" w:styleId="NormalWeb">
    <w:name w:val="Normal (Web)"/>
    <w:basedOn w:val="Normal"/>
    <w:uiPriority w:val="99"/>
    <w:rsid w:val="003E1C44"/>
    <w:pPr>
      <w:spacing w:before="100" w:beforeAutospacing="1" w:after="100" w:afterAutospacing="1"/>
    </w:pPr>
    <w:rPr>
      <w:lang w:val="fr-FR" w:eastAsia="en-US"/>
    </w:rPr>
  </w:style>
  <w:style w:type="paragraph" w:styleId="Retraitcorpsdetexte2">
    <w:name w:val="Body Text Indent 2"/>
    <w:basedOn w:val="Normal"/>
    <w:link w:val="Retraitcorpsdetexte2Car"/>
    <w:rsid w:val="000F7E26"/>
    <w:pPr>
      <w:spacing w:after="120" w:line="480" w:lineRule="auto"/>
      <w:ind w:left="283"/>
    </w:pPr>
    <w:rPr>
      <w:sz w:val="20"/>
      <w:szCs w:val="20"/>
      <w:lang w:val="en-US" w:eastAsia="x-none"/>
    </w:rPr>
  </w:style>
  <w:style w:type="character" w:customStyle="1" w:styleId="Retraitcorpsdetexte2Car">
    <w:name w:val="Retrait corps de texte 2 Car"/>
    <w:link w:val="Retraitcorpsdetexte2"/>
    <w:rsid w:val="000F7E26"/>
    <w:rPr>
      <w:rFonts w:ascii="Times New Roman" w:eastAsia="Times New Roman" w:hAnsi="Times New Roman"/>
      <w:lang w:val="en-US"/>
    </w:rPr>
  </w:style>
  <w:style w:type="paragraph" w:styleId="Paragraphedeliste">
    <w:name w:val="List Paragraph"/>
    <w:basedOn w:val="Normal"/>
    <w:uiPriority w:val="72"/>
    <w:qFormat/>
    <w:rsid w:val="00F301F0"/>
    <w:pPr>
      <w:ind w:left="720"/>
      <w:contextualSpacing/>
    </w:pPr>
    <w:rPr>
      <w:lang w:val="en-US" w:eastAsia="en-US"/>
    </w:rPr>
  </w:style>
  <w:style w:type="paragraph" w:styleId="Sansinterligne">
    <w:name w:val="No Spacing"/>
    <w:uiPriority w:val="1"/>
    <w:qFormat/>
    <w:rsid w:val="002D115A"/>
    <w:rPr>
      <w:rFonts w:asciiTheme="minorHAnsi" w:eastAsiaTheme="minorEastAsia" w:hAnsiTheme="minorHAnsi" w:cstheme="minorBidi"/>
      <w:sz w:val="22"/>
      <w:szCs w:val="22"/>
      <w:lang w:val="en-US" w:eastAsia="zh-CN"/>
    </w:rPr>
  </w:style>
  <w:style w:type="character" w:styleId="lev">
    <w:name w:val="Strong"/>
    <w:basedOn w:val="Policepardfaut"/>
    <w:uiPriority w:val="22"/>
    <w:qFormat/>
    <w:rsid w:val="007B278B"/>
    <w:rPr>
      <w:b/>
      <w:bCs/>
    </w:rPr>
  </w:style>
  <w:style w:type="character" w:styleId="Accentuation">
    <w:name w:val="Emphasis"/>
    <w:basedOn w:val="Policepardfaut"/>
    <w:uiPriority w:val="20"/>
    <w:qFormat/>
    <w:rsid w:val="006B17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85163985">
      <w:bodyDiv w:val="1"/>
      <w:marLeft w:val="0"/>
      <w:marRight w:val="0"/>
      <w:marTop w:val="0"/>
      <w:marBottom w:val="0"/>
      <w:divBdr>
        <w:top w:val="none" w:sz="0" w:space="0" w:color="auto"/>
        <w:left w:val="none" w:sz="0" w:space="0" w:color="auto"/>
        <w:bottom w:val="none" w:sz="0" w:space="0" w:color="auto"/>
        <w:right w:val="none" w:sz="0" w:space="0" w:color="auto"/>
      </w:divBdr>
    </w:div>
    <w:div w:id="209978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4.xml"/><Relationship Id="rId4"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S:\G&#201;NIE%20et%20ENVIRONNEMENT\Lettre%20typ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CED80A-62A8-F748-96FB-D3E24B3D3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S:\GÉNIE et ENVIRONNEMENT\Lettre type.dotx</Template>
  <TotalTime>1</TotalTime>
  <Pages>8</Pages>
  <Words>1707</Words>
  <Characters>9914</Characters>
  <Application>Microsoft Office Word</Application>
  <DocSecurity>0</DocSecurity>
  <Lines>201</Lines>
  <Paragraphs>60</Paragraphs>
  <ScaleCrop>false</ScaleCrop>
  <HeadingPairs>
    <vt:vector size="2" baseType="variant">
      <vt:variant>
        <vt:lpstr>Titre</vt:lpstr>
      </vt:variant>
      <vt:variant>
        <vt:i4>1</vt:i4>
      </vt:variant>
    </vt:vector>
  </HeadingPairs>
  <TitlesOfParts>
    <vt:vector size="1" baseType="lpstr">
      <vt:lpstr/>
    </vt:vector>
  </TitlesOfParts>
  <Company>Avizo</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maude</dc:creator>
  <cp:keywords/>
  <cp:lastModifiedBy>Jeremy Veilleux</cp:lastModifiedBy>
  <cp:revision>2</cp:revision>
  <cp:lastPrinted>2026-09-17T13:16:00Z</cp:lastPrinted>
  <dcterms:created xsi:type="dcterms:W3CDTF">2026-10-01T14:34:00Z</dcterms:created>
  <dcterms:modified xsi:type="dcterms:W3CDTF">2026-10-01T14:34:00Z</dcterms:modified>
</cp:coreProperties>
</file>